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080" w:type="dxa"/>
        <w:tblInd w:w="-1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80"/>
      </w:tblGrid>
      <w:tr w:rsidR="00C94CE2" w:rsidRPr="00ED73AC" w14:paraId="45B20ECC" w14:textId="77777777" w:rsidTr="009D1A46">
        <w:trPr>
          <w:trHeight w:val="15773"/>
        </w:trPr>
        <w:tc>
          <w:tcPr>
            <w:tcW w:w="11080" w:type="dxa"/>
          </w:tcPr>
          <w:p w14:paraId="2A9946A3" w14:textId="77777777" w:rsidR="00B87FFA" w:rsidRPr="00ED73AC" w:rsidRDefault="00B87FFA" w:rsidP="002345AB">
            <w:pPr>
              <w:adjustRightInd w:val="0"/>
              <w:snapToGrid w:val="0"/>
              <w:spacing w:before="240" w:after="120"/>
              <w:ind w:left="-567" w:firstLine="720"/>
              <w:jc w:val="both"/>
            </w:pPr>
            <w:r w:rsidRPr="00ED73AC">
              <w:rPr>
                <w:b/>
                <w:bCs/>
              </w:rPr>
              <w:t>IV. KẾT LUẬN</w:t>
            </w:r>
          </w:p>
          <w:p w14:paraId="55379AD4" w14:textId="12D3ECDF" w:rsidR="00B87FFA" w:rsidRPr="00ED73AC" w:rsidRDefault="00B87FFA" w:rsidP="001140EA">
            <w:pPr>
              <w:pStyle w:val="ListParagraph"/>
              <w:numPr>
                <w:ilvl w:val="0"/>
                <w:numId w:val="19"/>
              </w:numPr>
              <w:adjustRightInd w:val="0"/>
              <w:snapToGrid w:val="0"/>
              <w:spacing w:after="120"/>
              <w:ind w:left="510" w:hanging="357"/>
              <w:jc w:val="both"/>
              <w:rPr>
                <w:rFonts w:ascii="Times New Roman" w:hAnsi="Times New Roman"/>
              </w:rPr>
            </w:pPr>
            <w:r w:rsidRPr="00ED73AC">
              <w:rPr>
                <w:rFonts w:ascii="Times New Roman" w:hAnsi="Times New Roman"/>
              </w:rPr>
              <w:t>Tình trạng sức khỏe; mắc các bệnh, tật (nếu có): ……………………</w:t>
            </w:r>
            <w:r w:rsidR="001140EA" w:rsidRPr="00ED73AC">
              <w:rPr>
                <w:rFonts w:ascii="Times New Roman" w:hAnsi="Times New Roman"/>
              </w:rPr>
              <w:t>……………………………………………..</w:t>
            </w:r>
          </w:p>
          <w:p w14:paraId="77723502" w14:textId="13F1128C" w:rsidR="001140EA" w:rsidRPr="00ED73AC" w:rsidRDefault="001140EA" w:rsidP="001140EA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6C658B0A" w14:textId="791FDB89" w:rsidR="001140EA" w:rsidRPr="00ED73AC" w:rsidRDefault="001140EA" w:rsidP="001140EA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12C5F2E9" w14:textId="341B9C89" w:rsidR="001140EA" w:rsidRPr="00ED73AC" w:rsidRDefault="001140EA" w:rsidP="001140EA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28B44CF2" w14:textId="3D30EA40" w:rsidR="001140EA" w:rsidRPr="00ED73AC" w:rsidRDefault="001140EA" w:rsidP="001140EA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097D3E5A" w14:textId="29586FBF" w:rsidR="001140EA" w:rsidRPr="00ED73AC" w:rsidRDefault="001140EA" w:rsidP="001140EA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1C8A21D4" w14:textId="77777777" w:rsidR="00795E0C" w:rsidRPr="00ED73AC" w:rsidRDefault="00795E0C" w:rsidP="00795E0C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7A4072CA" w14:textId="77777777" w:rsidR="00795E0C" w:rsidRPr="00ED73AC" w:rsidRDefault="00795E0C" w:rsidP="00795E0C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1580B91B" w14:textId="77777777" w:rsidR="00795E0C" w:rsidRPr="00ED73AC" w:rsidRDefault="00795E0C" w:rsidP="00795E0C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0649EEE5" w14:textId="77777777" w:rsidR="00795E0C" w:rsidRPr="00ED73AC" w:rsidRDefault="00795E0C" w:rsidP="00795E0C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6C41348E" w14:textId="0AE87711" w:rsidR="00795E0C" w:rsidRPr="00ED73AC" w:rsidRDefault="00795E0C" w:rsidP="00795E0C">
            <w:pPr>
              <w:adjustRightInd w:val="0"/>
              <w:snapToGrid w:val="0"/>
              <w:spacing w:after="120"/>
              <w:ind w:left="153"/>
              <w:jc w:val="both"/>
            </w:pPr>
            <w:r w:rsidRPr="00ED73AC">
              <w:t>…………………………………………………………………………………………………………………</w:t>
            </w:r>
          </w:p>
          <w:p w14:paraId="450695F9" w14:textId="34D4259C" w:rsidR="001140EA" w:rsidRPr="00ED73AC" w:rsidRDefault="00B41FF2" w:rsidP="001140EA">
            <w:pPr>
              <w:adjustRightInd w:val="0"/>
              <w:snapToGrid w:val="0"/>
              <w:ind w:left="153"/>
              <w:jc w:val="both"/>
            </w:pPr>
            <w:r w:rsidRPr="00ED73AC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621BEDB" wp14:editId="07358C81">
                  <wp:simplePos x="0" y="0"/>
                  <wp:positionH relativeFrom="margin">
                    <wp:posOffset>931241</wp:posOffset>
                  </wp:positionH>
                  <wp:positionV relativeFrom="page">
                    <wp:posOffset>2011358</wp:posOffset>
                  </wp:positionV>
                  <wp:extent cx="4906645" cy="5943600"/>
                  <wp:effectExtent l="0" t="0" r="8255" b="0"/>
                  <wp:wrapNone/>
                  <wp:docPr id="85797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36483" name=""/>
                          <pic:cNvPicPr/>
                        </pic:nvPicPr>
                        <pic:blipFill rotWithShape="1">
                          <a:blip r:embed="rId8" cstate="print">
                            <a:alphaModFix amt="2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59" t="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645" cy="594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3B9905" w14:textId="376186A4" w:rsidR="00B87FFA" w:rsidRPr="00ED73AC" w:rsidRDefault="00B87FFA" w:rsidP="00B87FFA">
            <w:pPr>
              <w:adjustRightInd w:val="0"/>
              <w:snapToGrid w:val="0"/>
              <w:ind w:left="-567" w:firstLine="720"/>
              <w:jc w:val="both"/>
            </w:pPr>
            <w:r w:rsidRPr="00ED73AC">
              <w:t>2. Phân loại sức khỏe (theo quy định của Bộ Y tế): ……………………</w:t>
            </w:r>
            <w:r w:rsidR="001140EA" w:rsidRPr="00ED73AC">
              <w:t>…………………………………….</w:t>
            </w:r>
          </w:p>
          <w:p w14:paraId="766A4522" w14:textId="77777777" w:rsidR="00B87FFA" w:rsidRPr="00ED73AC" w:rsidRDefault="00B87FFA" w:rsidP="00B87FFA">
            <w:pPr>
              <w:adjustRightInd w:val="0"/>
              <w:snapToGrid w:val="0"/>
              <w:jc w:val="center"/>
            </w:pPr>
            <w:r w:rsidRPr="00ED73AC">
              <w:t> </w:t>
            </w:r>
          </w:p>
          <w:tbl>
            <w:tblPr>
              <w:tblW w:w="5000" w:type="pct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32"/>
              <w:gridCol w:w="5432"/>
            </w:tblGrid>
            <w:tr w:rsidR="00B87FFA" w:rsidRPr="00ED73AC" w14:paraId="4C9F2174" w14:textId="77777777" w:rsidTr="001239BF">
              <w:trPr>
                <w:tblCellSpacing w:w="0" w:type="dxa"/>
              </w:trPr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5EB0DE7" w14:textId="2F8FA5B0" w:rsidR="00B87FFA" w:rsidRPr="00ED73AC" w:rsidRDefault="00B87FFA" w:rsidP="00B87FFA">
                  <w:pPr>
                    <w:adjustRightInd w:val="0"/>
                    <w:snapToGrid w:val="0"/>
                    <w:jc w:val="center"/>
                  </w:pPr>
                  <w:r w:rsidRPr="00ED73AC">
                    <w:t> </w:t>
                  </w:r>
                </w:p>
              </w:tc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814E22" w14:textId="77777777" w:rsidR="00B87FFA" w:rsidRPr="00ED73AC" w:rsidRDefault="00B87FFA" w:rsidP="00B87FFA">
                  <w:pPr>
                    <w:adjustRightInd w:val="0"/>
                    <w:snapToGrid w:val="0"/>
                    <w:jc w:val="center"/>
                  </w:pPr>
                  <w:r w:rsidRPr="00ED73AC">
                    <w:rPr>
                      <w:i/>
                      <w:iCs/>
                    </w:rPr>
                    <w:t>…….. ngày….. tháng…. năm……</w:t>
                  </w:r>
                  <w:r w:rsidRPr="00ED73AC">
                    <w:br/>
                  </w:r>
                  <w:r w:rsidRPr="00ED73AC">
                    <w:rPr>
                      <w:b/>
                      <w:bCs/>
                    </w:rPr>
                    <w:t>NGƯỜI KẾT LUẬN</w:t>
                  </w:r>
                  <w:r w:rsidRPr="00ED73AC">
                    <w:br/>
                  </w:r>
                  <w:r w:rsidRPr="00ED73AC">
                    <w:rPr>
                      <w:i/>
                      <w:iCs/>
                    </w:rPr>
                    <w:t>(Ký, ghi rõ họ tên và đóng dấu)</w:t>
                  </w:r>
                </w:p>
              </w:tc>
            </w:tr>
          </w:tbl>
          <w:p w14:paraId="3B12A56C" w14:textId="77777777" w:rsidR="0056053A" w:rsidRPr="00ED73AC" w:rsidRDefault="0056053A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02279672" w14:textId="097B9546" w:rsidR="0056053A" w:rsidRPr="00ED73AC" w:rsidRDefault="0056053A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327B4D6C" w14:textId="77777777" w:rsidR="0056053A" w:rsidRPr="00ED73AC" w:rsidRDefault="0056053A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0DF03C51" w14:textId="77777777" w:rsidR="00C94CE2" w:rsidRPr="00ED73AC" w:rsidRDefault="0005620D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  <w:r w:rsidRPr="00ED73AC">
              <w:rPr>
                <w:bCs/>
                <w:color w:val="262626"/>
                <w:sz w:val="56"/>
                <w:szCs w:val="56"/>
              </w:rPr>
              <w:t xml:space="preserve"> </w:t>
            </w:r>
          </w:p>
          <w:p w14:paraId="331B3E27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36D211DF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2AE0DABD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0C729DC5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46AFDB6C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00A500B2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22472119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Cs/>
                <w:color w:val="262626"/>
                <w:sz w:val="56"/>
                <w:szCs w:val="56"/>
              </w:rPr>
            </w:pPr>
          </w:p>
          <w:p w14:paraId="7BDDE3DF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4A38510B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5E4FCAEC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2C618ABB" w14:textId="77777777" w:rsidR="00795E0C" w:rsidRPr="00ED73AC" w:rsidRDefault="00795E0C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579E2841" w14:textId="77777777" w:rsidR="00795E0C" w:rsidRPr="00ED73AC" w:rsidRDefault="00795E0C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51C3099B" w14:textId="77777777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471F6758" w14:textId="77777777" w:rsidR="009D1A46" w:rsidRPr="00ED73AC" w:rsidRDefault="009D1A46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  <w:p w14:paraId="6BAF7896" w14:textId="65490888" w:rsidR="002345AB" w:rsidRPr="00ED73AC" w:rsidRDefault="002345AB" w:rsidP="00BA44FE">
            <w:pPr>
              <w:tabs>
                <w:tab w:val="left" w:pos="8115"/>
              </w:tabs>
              <w:spacing w:line="288" w:lineRule="auto"/>
              <w:rPr>
                <w:b/>
                <w:sz w:val="10"/>
                <w:szCs w:val="10"/>
              </w:rPr>
            </w:pPr>
          </w:p>
        </w:tc>
      </w:tr>
      <w:tr w:rsidR="00BA44FE" w:rsidRPr="00ED73AC" w14:paraId="3A061DB6" w14:textId="77777777" w:rsidTr="009D1A46">
        <w:trPr>
          <w:trHeight w:val="16200"/>
        </w:trPr>
        <w:tc>
          <w:tcPr>
            <w:tcW w:w="11080" w:type="dxa"/>
          </w:tcPr>
          <w:p w14:paraId="61C53193" w14:textId="6BED78F2" w:rsidR="007A03B7" w:rsidRPr="00ED73AC" w:rsidRDefault="008A4E25" w:rsidP="00172D1F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rPr>
                <w:b/>
                <w:bCs/>
                <w:sz w:val="2"/>
                <w:szCs w:val="2"/>
              </w:rPr>
            </w:pPr>
            <w:r w:rsidRPr="00ED73AC">
              <w:lastRenderedPageBreak/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0"/>
              <w:gridCol w:w="4678"/>
              <w:gridCol w:w="5276"/>
            </w:tblGrid>
            <w:tr w:rsidR="00A75D66" w:rsidRPr="00ED73AC" w14:paraId="22170CEA" w14:textId="77777777" w:rsidTr="00A75D66">
              <w:trPr>
                <w:trHeight w:val="497"/>
              </w:trPr>
              <w:tc>
                <w:tcPr>
                  <w:tcW w:w="900" w:type="dxa"/>
                </w:tcPr>
                <w:p w14:paraId="75B5B797" w14:textId="1045BB3A" w:rsidR="00A75D66" w:rsidRPr="00ED73AC" w:rsidRDefault="00A75D66" w:rsidP="00A75D66">
                  <w:pPr>
                    <w:adjustRightInd w:val="0"/>
                    <w:snapToGrid w:val="0"/>
                    <w:rPr>
                      <w:b/>
                      <w:bCs/>
                    </w:rPr>
                  </w:pPr>
                  <w:r w:rsidRPr="00ED73AC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6672" behindDoc="0" locked="0" layoutInCell="1" allowOverlap="1" wp14:anchorId="5C77D969" wp14:editId="4D638BA3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16622</wp:posOffset>
                        </wp:positionV>
                        <wp:extent cx="598714" cy="526627"/>
                        <wp:effectExtent l="0" t="0" r="0" b="6985"/>
                        <wp:wrapNone/>
                        <wp:docPr id="124994824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1854441" name="Picture 1311854441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333" t="7291" r="21755" b="4216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98714" cy="52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78" w:type="dxa"/>
                </w:tcPr>
                <w:p w14:paraId="3CA2E840" w14:textId="77777777" w:rsidR="00A75D66" w:rsidRPr="00ED73AC" w:rsidRDefault="00A75D66" w:rsidP="00A75D66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ED73AC">
                    <w:rPr>
                      <w:b/>
                      <w:bCs/>
                      <w:sz w:val="24"/>
                      <w:szCs w:val="24"/>
                    </w:rPr>
                    <w:t>[[tieuDeTrai1]]</w:t>
                  </w:r>
                </w:p>
                <w:p w14:paraId="56AF41F6" w14:textId="77777777" w:rsidR="00A75D66" w:rsidRPr="00ED73AC" w:rsidRDefault="00A75D66" w:rsidP="00A75D66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ED73AC">
                    <w:rPr>
                      <w:b/>
                      <w:bCs/>
                      <w:sz w:val="24"/>
                      <w:szCs w:val="24"/>
                    </w:rPr>
                    <w:t>[[tieuDeTrai2]]</w:t>
                  </w:r>
                </w:p>
                <w:p w14:paraId="57511457" w14:textId="2771CF4C" w:rsidR="00A75D66" w:rsidRPr="00ED73AC" w:rsidRDefault="00A75D66" w:rsidP="00A75D66">
                  <w:pPr>
                    <w:jc w:val="center"/>
                  </w:pPr>
                  <w:r w:rsidRPr="00ED73AC">
                    <w:rPr>
                      <w:sz w:val="24"/>
                      <w:szCs w:val="24"/>
                      <w:lang w:val="vi-VN"/>
                    </w:rPr>
                    <w:t xml:space="preserve">Số: ……../ </w:t>
                  </w:r>
                  <w:r w:rsidRPr="00ED73AC">
                    <w:rPr>
                      <w:sz w:val="24"/>
                      <w:szCs w:val="24"/>
                    </w:rPr>
                    <w:t>GKSK-BVĐT</w:t>
                  </w:r>
                </w:p>
              </w:tc>
              <w:tc>
                <w:tcPr>
                  <w:tcW w:w="5276" w:type="dxa"/>
                </w:tcPr>
                <w:p w14:paraId="5D45F73C" w14:textId="77777777" w:rsidR="00A75D66" w:rsidRPr="00ED73AC" w:rsidRDefault="00A75D66" w:rsidP="00A75D66">
                  <w:pPr>
                    <w:adjustRightInd w:val="0"/>
                    <w:snapToGrid w:val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ED73AC">
                    <w:rPr>
                      <w:b/>
                      <w:bCs/>
                      <w:sz w:val="24"/>
                      <w:szCs w:val="24"/>
                      <w:lang w:val="vi-VN"/>
                    </w:rPr>
                    <w:t>CỘNG HÒA XÃ HỘI CHỦ NGHĨA VIỆT NAM</w:t>
                  </w:r>
                </w:p>
                <w:p w14:paraId="5C862A71" w14:textId="6867A37F" w:rsidR="00A75D66" w:rsidRPr="00ED73AC" w:rsidRDefault="00A75D66" w:rsidP="00A75D66">
                  <w:pPr>
                    <w:adjustRightInd w:val="0"/>
                    <w:snapToGrid w:val="0"/>
                    <w:jc w:val="center"/>
                    <w:rPr>
                      <w:b/>
                      <w:bCs/>
                      <w:lang w:val="en-US"/>
                    </w:rPr>
                  </w:pPr>
                  <w:r w:rsidRPr="00ED73AC">
                    <w:rPr>
                      <w:b/>
                      <w:bCs/>
                      <w:sz w:val="24"/>
                      <w:szCs w:val="24"/>
                      <w:u w:val="single"/>
                      <w:lang w:val="vi-VN"/>
                    </w:rPr>
                    <w:t>Độc lập - Tự do - Hạnh phúc</w:t>
                  </w:r>
                </w:p>
              </w:tc>
            </w:tr>
          </w:tbl>
          <w:p w14:paraId="530CAD5F" w14:textId="15292450" w:rsidR="00BE2BA3" w:rsidRPr="00ED73AC" w:rsidRDefault="00BE2BA3" w:rsidP="00A75D66">
            <w:pPr>
              <w:adjustRightInd w:val="0"/>
              <w:snapToGrid w:val="0"/>
              <w:spacing w:before="120"/>
              <w:jc w:val="center"/>
              <w:rPr>
                <w:b/>
                <w:bCs/>
              </w:rPr>
            </w:pPr>
            <w:r w:rsidRPr="00ED73AC">
              <w:rPr>
                <w:b/>
                <w:bCs/>
              </w:rPr>
              <w:t>GIẤY KHÁM SỨC KHỎE VÀ KHÁM SỨC KHỎE ĐỊNH KỲ</w:t>
            </w:r>
          </w:p>
          <w:p w14:paraId="17DFCF75" w14:textId="13F9039F" w:rsidR="00BE2BA3" w:rsidRPr="00ED73AC" w:rsidRDefault="00BE2BA3" w:rsidP="00BE2BA3">
            <w:pPr>
              <w:adjustRightInd w:val="0"/>
              <w:snapToGrid w:val="0"/>
              <w:jc w:val="center"/>
              <w:rPr>
                <w:b/>
                <w:bCs/>
              </w:rPr>
            </w:pPr>
            <w:r w:rsidRPr="00ED73AC">
              <w:rPr>
                <w:b/>
                <w:bCs/>
              </w:rPr>
              <w:t>DÙNG CHO NGƯỜI TỪ ĐỦ 18 TUỔI TRỞ LÊN</w:t>
            </w:r>
          </w:p>
          <w:p w14:paraId="1640894E" w14:textId="077F54B8" w:rsidR="008A4E25" w:rsidRPr="00ED73AC" w:rsidRDefault="009866A4" w:rsidP="009866A4">
            <w:pPr>
              <w:adjustRightInd w:val="0"/>
              <w:snapToGrid w:val="0"/>
              <w:rPr>
                <w:b/>
                <w:bCs/>
                <w:sz w:val="32"/>
                <w:szCs w:val="32"/>
                <w:lang w:val="vi-VN"/>
              </w:rPr>
            </w:pPr>
            <w:r w:rsidRPr="00ED73AC">
              <w:rPr>
                <w:b/>
                <w:bCs/>
              </w:rPr>
              <w:t xml:space="preserve">      </w:t>
            </w:r>
            <w:r w:rsidR="008A4E25" w:rsidRPr="00ED73AC">
              <w:rPr>
                <w:b/>
                <w:bCs/>
                <w:lang w:val="vi-VN"/>
              </w:rPr>
              <w:t xml:space="preserve"> </w:t>
            </w:r>
            <w:r w:rsidR="008A4E25" w:rsidRPr="00ED73AC">
              <w:rPr>
                <w:i/>
                <w:iCs/>
                <w:lang w:val="vi-VN"/>
              </w:rPr>
              <w:t xml:space="preserve">(Ban hành kèm theo Thông tư số </w:t>
            </w:r>
            <w:r w:rsidRPr="00ED73AC">
              <w:rPr>
                <w:i/>
                <w:iCs/>
                <w:lang w:val="vi-VN"/>
              </w:rPr>
              <w:t>25</w:t>
            </w:r>
            <w:r w:rsidR="008A4E25" w:rsidRPr="00ED73AC">
              <w:rPr>
                <w:i/>
                <w:iCs/>
                <w:lang w:val="vi-VN"/>
              </w:rPr>
              <w:t>/2026/TT-BYT ngày</w:t>
            </w:r>
            <w:r w:rsidRPr="00ED73AC">
              <w:rPr>
                <w:i/>
                <w:iCs/>
                <w:lang w:val="vi-VN"/>
              </w:rPr>
              <w:t xml:space="preserve"> 30</w:t>
            </w:r>
            <w:r w:rsidR="008A4E25" w:rsidRPr="00ED73AC">
              <w:rPr>
                <w:i/>
                <w:iCs/>
                <w:lang w:val="vi-VN"/>
              </w:rPr>
              <w:t xml:space="preserve"> tháng</w:t>
            </w:r>
            <w:r w:rsidRPr="00ED73AC">
              <w:rPr>
                <w:i/>
                <w:iCs/>
                <w:lang w:val="vi-VN"/>
              </w:rPr>
              <w:t xml:space="preserve"> 06</w:t>
            </w:r>
            <w:r w:rsidR="008A4E25" w:rsidRPr="00ED73AC">
              <w:rPr>
                <w:i/>
                <w:iCs/>
                <w:lang w:val="vi-VN"/>
              </w:rPr>
              <w:t xml:space="preserve"> năm 2026 của Bộ trưởng Bộ Y tế</w:t>
            </w:r>
            <w:r w:rsidR="00BC3B9A" w:rsidRPr="00ED73AC">
              <w:rPr>
                <w:i/>
                <w:iCs/>
                <w:lang w:val="vi-VN"/>
              </w:rPr>
              <w:t>)</w:t>
            </w:r>
          </w:p>
          <w:p w14:paraId="063BE183" w14:textId="55207DA8" w:rsidR="00BE2BA3" w:rsidRPr="00ED73AC" w:rsidRDefault="008A4E25" w:rsidP="007103E6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ED73AC">
              <w:rPr>
                <w:b/>
                <w:bCs/>
                <w:lang w:val="vi-VN"/>
              </w:rPr>
              <w:t xml:space="preserve">Số hồ sơ: </w:t>
            </w:r>
            <w:r w:rsidR="00A75D66" w:rsidRPr="00ED73AC">
              <w:rPr>
                <w:b/>
                <w:bCs/>
                <w:lang w:val="vi-VN"/>
              </w:rPr>
              <w:t>[[</w:t>
            </w:r>
            <w:r w:rsidR="006E7021" w:rsidRPr="00ED73AC">
              <w:rPr>
                <w:b/>
                <w:bCs/>
                <w:lang w:val="vi-VN"/>
              </w:rPr>
              <w:t>maHopDong]] –</w:t>
            </w:r>
            <w:r w:rsidR="006E7021" w:rsidRPr="00ED73AC">
              <w:rPr>
                <w:b/>
                <w:bCs/>
              </w:rPr>
              <w:t xml:space="preserve"> [[stt]]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37"/>
              <w:gridCol w:w="1134"/>
              <w:gridCol w:w="399"/>
              <w:gridCol w:w="877"/>
              <w:gridCol w:w="4394"/>
            </w:tblGrid>
            <w:tr w:rsidR="006E7021" w:rsidRPr="00ED73AC" w14:paraId="626CC09B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58F00E" w14:textId="0B8BED4B" w:rsidR="007103E6" w:rsidRPr="00ED73AC" w:rsidRDefault="006E7021" w:rsidP="001E4471">
                  <w:pPr>
                    <w:adjustRightInd w:val="0"/>
                    <w:snapToGrid w:val="0"/>
                    <w:rPr>
                      <w:lang w:val="en-US"/>
                    </w:rPr>
                  </w:pPr>
                  <w:r w:rsidRPr="00ED73AC">
                    <w:rPr>
                      <w:lang w:val="vi-VN"/>
                    </w:rPr>
                    <w:t>1. Họ và tên </w:t>
                  </w:r>
                  <w:r w:rsidRPr="00ED73AC">
                    <w:rPr>
                      <w:i/>
                      <w:iCs/>
                      <w:lang w:val="vi-VN"/>
                    </w:rPr>
                    <w:t>(viết chữ in hoa)</w:t>
                  </w:r>
                  <w:r w:rsidRPr="00ED73AC">
                    <w:rPr>
                      <w:lang w:val="vi-VN"/>
                    </w:rPr>
                    <w:t xml:space="preserve">: </w:t>
                  </w:r>
                  <w:r w:rsidR="007103E6" w:rsidRPr="00ED73AC">
                    <w:rPr>
                      <w:lang w:val="en-US"/>
                    </w:rPr>
                    <w:t>………………………………………………………………</w:t>
                  </w:r>
                </w:p>
                <w:p w14:paraId="4FC20CAA" w14:textId="7B9D532B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[[tenNb]</w:t>
                  </w:r>
                  <w:r w:rsidR="007103E6" w:rsidRPr="00ED73AC">
                    <w:t>:default(</w:t>
                  </w:r>
                  <w:r w:rsidR="007103E6" w:rsidRPr="00ED73AC">
                    <w:rPr>
                      <w:lang w:val="en-US"/>
                    </w:rPr>
                    <w:t>………………………………………………………………)</w:t>
                  </w:r>
                  <w:r w:rsidRPr="00ED73AC">
                    <w:t>]</w:t>
                  </w:r>
                </w:p>
              </w:tc>
            </w:tr>
            <w:tr w:rsidR="006E7021" w:rsidRPr="00ED73AC" w14:paraId="2365462F" w14:textId="77777777" w:rsidTr="00E1609C">
              <w:tc>
                <w:tcPr>
                  <w:tcW w:w="37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3F0442" w14:textId="3C734A60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2. Giới tính:</w:t>
                  </w:r>
                  <w:r w:rsidR="00F53B27" w:rsidRPr="00ED73AC">
                    <w:t xml:space="preserve"> </w:t>
                  </w:r>
                  <w:r w:rsidRPr="00ED73AC">
                    <w:t>[[gioiTinh]</w:t>
                  </w:r>
                  <w:r w:rsidR="00F53B27" w:rsidRPr="00ED73AC">
                    <w:t>:default(………………….)</w:t>
                  </w:r>
                  <w:r w:rsidRPr="00ED73AC">
                    <w:t>]</w:t>
                  </w:r>
                </w:p>
              </w:tc>
              <w:tc>
                <w:tcPr>
                  <w:tcW w:w="680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25D4E7" w14:textId="7DAD9E7D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3. Ngày sinh: [[ngaySinh]:format(dd/MM/yyyy)]    (Tuổi: [[tuoi]])</w:t>
                  </w:r>
                </w:p>
              </w:tc>
            </w:tr>
            <w:tr w:rsidR="006E7021" w:rsidRPr="00ED73AC" w14:paraId="3CD07006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076C3E" w14:textId="54D6411A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4. Số CCCD/Hộ chiếu/Mã định danh: [[maSoGiayToTuyThan]]</w:t>
                  </w:r>
                </w:p>
              </w:tc>
            </w:tr>
            <w:tr w:rsidR="006E7021" w:rsidRPr="00ED73AC" w14:paraId="0039CF68" w14:textId="77777777" w:rsidTr="00E1609C">
              <w:tc>
                <w:tcPr>
                  <w:tcW w:w="48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B8E130" w14:textId="7E72BFEB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5. Cấp ngày:</w:t>
                  </w:r>
                  <w:r w:rsidR="00F53B27" w:rsidRPr="00ED73AC">
                    <w:t xml:space="preserve"> </w:t>
                  </w:r>
                  <w:r w:rsidRPr="00ED73AC">
                    <w:t>[[</w:t>
                  </w:r>
                  <w:r w:rsidR="00ED73AC" w:rsidRPr="00ED73AC">
                    <w:t>ngayCap</w:t>
                  </w:r>
                  <w:r w:rsidRPr="00ED73AC">
                    <w:t>]:format(dd/MM/yyyy)</w:t>
                  </w:r>
                  <w:r w:rsidR="00F53B27" w:rsidRPr="00ED73AC">
                    <w:t>:default(…………………………….)</w:t>
                  </w:r>
                  <w:r w:rsidRPr="00ED73AC">
                    <w:t>]</w:t>
                  </w:r>
                </w:p>
              </w:tc>
              <w:tc>
                <w:tcPr>
                  <w:tcW w:w="567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537199" w14:textId="412A67F3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Nơi cấp:</w:t>
                  </w:r>
                  <w:r w:rsidR="00F53B27" w:rsidRPr="00ED73AC">
                    <w:t xml:space="preserve"> </w:t>
                  </w:r>
                  <w:r w:rsidRPr="00ED73AC">
                    <w:t>[[noiCap]</w:t>
                  </w:r>
                  <w:r w:rsidR="00F53B27" w:rsidRPr="00ED73AC">
                    <w:t>:default(……………………………………….)</w:t>
                  </w:r>
                  <w:r w:rsidRPr="00ED73AC">
                    <w:t>]</w:t>
                  </w:r>
                </w:p>
              </w:tc>
            </w:tr>
            <w:tr w:rsidR="006E7021" w:rsidRPr="00ED73AC" w14:paraId="71365AFF" w14:textId="77777777" w:rsidTr="00E1609C">
              <w:tc>
                <w:tcPr>
                  <w:tcW w:w="527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D95EDA" w14:textId="0A414C3A" w:rsidR="006E7021" w:rsidRPr="00ED73AC" w:rsidRDefault="006E7021" w:rsidP="001E4471">
                  <w:pPr>
                    <w:adjustRightInd w:val="0"/>
                    <w:snapToGrid w:val="0"/>
                  </w:pPr>
                  <w:r w:rsidRPr="00ED73AC">
                    <w:t>6. Dân tộc:</w:t>
                  </w:r>
                  <w:r w:rsidR="00CA7550" w:rsidRPr="00ED73AC">
                    <w:t xml:space="preserve"> </w:t>
                  </w:r>
                  <w:r w:rsidRPr="00ED73AC">
                    <w:t>[[danToc]</w:t>
                  </w:r>
                  <w:r w:rsidR="00CA7550" w:rsidRPr="00ED73AC">
                    <w:t>:default(………………………………….)</w:t>
                  </w:r>
                  <w:r w:rsidRPr="00ED73AC">
                    <w:t>]</w:t>
                  </w:r>
                </w:p>
              </w:tc>
              <w:tc>
                <w:tcPr>
                  <w:tcW w:w="5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66D92" w14:textId="3B2D8BDE" w:rsidR="006E7021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7. Đối tượng:</w:t>
                  </w:r>
                  <w:r w:rsidR="00CA7550" w:rsidRPr="00ED73AC">
                    <w:t xml:space="preserve"> </w:t>
                  </w:r>
                  <w:r w:rsidRPr="00ED73AC">
                    <w:t>[[loaiDoiTuong]</w:t>
                  </w:r>
                  <w:r w:rsidR="00CA7550" w:rsidRPr="00ED73AC">
                    <w:t>:default(……………………………….)</w:t>
                  </w:r>
                  <w:r w:rsidRPr="00ED73AC">
                    <w:t>]</w:t>
                  </w:r>
                </w:p>
              </w:tc>
            </w:tr>
            <w:tr w:rsidR="006E7021" w:rsidRPr="00ED73AC" w14:paraId="3D91B864" w14:textId="77777777" w:rsidTr="00E1609C">
              <w:tc>
                <w:tcPr>
                  <w:tcW w:w="527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81708D" w14:textId="3CFF9766" w:rsidR="006E7021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8. Nguồn chi trả:</w:t>
                  </w:r>
                  <w:r w:rsidR="00CA7550" w:rsidRPr="00ED73AC">
                    <w:t xml:space="preserve"> </w:t>
                  </w:r>
                  <w:r w:rsidRPr="00ED73AC">
                    <w:t>[[nguonKinhPhiKham]</w:t>
                  </w:r>
                  <w:r w:rsidR="00CA7550" w:rsidRPr="00ED73AC">
                    <w:t>:default(……………………………)</w:t>
                  </w:r>
                  <w:r w:rsidRPr="00ED73AC">
                    <w:t>]</w:t>
                  </w:r>
                </w:p>
              </w:tc>
              <w:tc>
                <w:tcPr>
                  <w:tcW w:w="5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DD283" w14:textId="6485C9D7" w:rsidR="006E7021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9. Nhóm máu:</w:t>
                  </w:r>
                  <w:r w:rsidR="00CA7550" w:rsidRPr="00ED73AC">
                    <w:t xml:space="preserve"> </w:t>
                  </w:r>
                  <w:r w:rsidRPr="00ED73AC">
                    <w:t>[[nhomMau]</w:t>
                  </w:r>
                  <w:r w:rsidR="00CA7550" w:rsidRPr="00ED73AC">
                    <w:t>:default(………………………………)</w:t>
                  </w:r>
                  <w:r w:rsidRPr="00ED73AC">
                    <w:t>]</w:t>
                  </w:r>
                </w:p>
              </w:tc>
            </w:tr>
            <w:tr w:rsidR="006C0CB4" w:rsidRPr="00ED73AC" w14:paraId="4B40CD44" w14:textId="77777777" w:rsidTr="00E1609C">
              <w:tc>
                <w:tcPr>
                  <w:tcW w:w="61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9038BC" w14:textId="4462D83D" w:rsidR="006C0CB4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10. Nơi ở hiện tại: Tỉnh/ thành:</w:t>
                  </w:r>
                  <w:r w:rsidR="001E4471" w:rsidRPr="00ED73AC">
                    <w:t xml:space="preserve"> </w:t>
                  </w:r>
                  <w:r w:rsidRPr="00ED73AC">
                    <w:t>[[tinhThanhPho.ten]</w:t>
                  </w:r>
                  <w:r w:rsidR="001E4CCB" w:rsidRPr="00ED73AC">
                    <w:t>:</w:t>
                  </w:r>
                  <w:r w:rsidR="001E4471" w:rsidRPr="00ED73AC">
                    <w:t>default(…………………….)</w:t>
                  </w:r>
                  <w:r w:rsidRPr="00ED73AC">
                    <w:t>]</w:t>
                  </w:r>
                </w:p>
              </w:tc>
              <w:tc>
                <w:tcPr>
                  <w:tcW w:w="439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5BB523" w14:textId="3C3D49A0" w:rsidR="006C0CB4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Phường/ xã:</w:t>
                  </w:r>
                  <w:r w:rsidR="00CA7550" w:rsidRPr="00ED73AC">
                    <w:t xml:space="preserve"> </w:t>
                  </w:r>
                  <w:r w:rsidRPr="00ED73AC">
                    <w:t>[[xaPhuong.ten]</w:t>
                  </w:r>
                  <w:r w:rsidR="00CA7550" w:rsidRPr="00ED73AC">
                    <w:t>:defaut(………………………..)</w:t>
                  </w:r>
                  <w:r w:rsidRPr="00ED73AC">
                    <w:t>]</w:t>
                  </w:r>
                </w:p>
              </w:tc>
            </w:tr>
            <w:tr w:rsidR="006E7021" w:rsidRPr="00ED73AC" w14:paraId="3E335D4C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0F8378" w14:textId="283CBAE6" w:rsidR="006E7021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Số nhà/ thôn/ xóm:</w:t>
                  </w:r>
                  <w:r w:rsidR="001E4471" w:rsidRPr="00ED73AC">
                    <w:t xml:space="preserve"> </w:t>
                  </w:r>
                  <w:r w:rsidRPr="00ED73AC">
                    <w:t>[[diaChi]</w:t>
                  </w:r>
                  <w:r w:rsidR="001E4471" w:rsidRPr="00ED73AC">
                    <w:t>:defaut(…………………………………………………………………………..)</w:t>
                  </w:r>
                  <w:r w:rsidRPr="00ED73AC">
                    <w:t>]</w:t>
                  </w:r>
                </w:p>
              </w:tc>
            </w:tr>
            <w:tr w:rsidR="006E7021" w:rsidRPr="00ED73AC" w14:paraId="3184151D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8F0A1E" w14:textId="45184487" w:rsidR="006E7021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>11.Nghề nghiệp:</w:t>
                  </w:r>
                  <w:r w:rsidR="001E4471" w:rsidRPr="00ED73AC">
                    <w:t xml:space="preserve"> </w:t>
                  </w:r>
                  <w:r w:rsidRPr="00ED73AC">
                    <w:t>[[ngheNghiep]</w:t>
                  </w:r>
                  <w:r w:rsidR="001E4471" w:rsidRPr="00ED73AC">
                    <w:t>:default(……………………………………………………………………………..)</w:t>
                  </w:r>
                  <w:r w:rsidRPr="00ED73AC">
                    <w:t>]</w:t>
                  </w:r>
                </w:p>
              </w:tc>
            </w:tr>
            <w:tr w:rsidR="006C0CB4" w:rsidRPr="00ED73AC" w14:paraId="477DA9CC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4865FE" w14:textId="68D94121" w:rsidR="006C0CB4" w:rsidRPr="00ED73AC" w:rsidRDefault="006C0CB4" w:rsidP="001E4471">
                  <w:pPr>
                    <w:adjustRightInd w:val="0"/>
                    <w:snapToGrid w:val="0"/>
                  </w:pPr>
                  <w:r w:rsidRPr="00ED73AC">
                    <w:t xml:space="preserve">12. </w:t>
                  </w:r>
                  <w:r w:rsidR="00E1609C" w:rsidRPr="00ED73AC">
                    <w:t>Nơi làm việc, học tập:</w:t>
                  </w:r>
                  <w:r w:rsidR="001E4471" w:rsidRPr="00ED73AC">
                    <w:t xml:space="preserve"> </w:t>
                  </w:r>
                  <w:r w:rsidR="00E1609C" w:rsidRPr="00ED73AC">
                    <w:t>[[noiCongTacHienTai]</w:t>
                  </w:r>
                  <w:r w:rsidR="001E4471" w:rsidRPr="00ED73AC">
                    <w:t>:default(……………………………………………………………………)</w:t>
                  </w:r>
                  <w:r w:rsidR="00E1609C" w:rsidRPr="00ED73AC">
                    <w:t>]</w:t>
                  </w:r>
                </w:p>
              </w:tc>
            </w:tr>
            <w:tr w:rsidR="006E7021" w:rsidRPr="00ED73AC" w14:paraId="0B668DC9" w14:textId="77777777" w:rsidTr="00E1609C">
              <w:tc>
                <w:tcPr>
                  <w:tcW w:w="1054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2AC8CF" w14:textId="5A9AFE86" w:rsidR="006E7021" w:rsidRPr="00ED73AC" w:rsidRDefault="00E1609C" w:rsidP="001E4471">
                  <w:pPr>
                    <w:adjustRightInd w:val="0"/>
                    <w:snapToGrid w:val="0"/>
                  </w:pPr>
                  <w:r w:rsidRPr="00ED73AC">
                    <w:t>13. Lý do khám sức khoẻ:</w:t>
                  </w:r>
                  <w:r w:rsidR="001E4471" w:rsidRPr="00ED73AC">
                    <w:t xml:space="preserve"> </w:t>
                  </w:r>
                  <w:r w:rsidRPr="00ED73AC">
                    <w:t>[[lyDoDenKham]</w:t>
                  </w:r>
                  <w:r w:rsidR="001E4471" w:rsidRPr="00ED73AC">
                    <w:t>:default(……………………………………………………………………)</w:t>
                  </w:r>
                  <w:r w:rsidRPr="00ED73AC">
                    <w:t>]</w:t>
                  </w:r>
                  <w:r w:rsidR="001E4471" w:rsidRPr="00ED73AC">
                    <w:t xml:space="preserve"> </w:t>
                  </w:r>
                </w:p>
              </w:tc>
            </w:tr>
          </w:tbl>
          <w:p w14:paraId="5BB81B28" w14:textId="77777777" w:rsidR="006E7021" w:rsidRPr="00ED73AC" w:rsidRDefault="006E7021" w:rsidP="004959B0">
            <w:pPr>
              <w:adjustRightInd w:val="0"/>
              <w:snapToGrid w:val="0"/>
              <w:ind w:left="-567" w:firstLine="720"/>
              <w:jc w:val="both"/>
            </w:pPr>
          </w:p>
          <w:p w14:paraId="5C1BE875" w14:textId="77777777" w:rsidR="00BE2BA3" w:rsidRPr="00ED73AC" w:rsidRDefault="00BE2BA3" w:rsidP="004959B0">
            <w:pPr>
              <w:adjustRightInd w:val="0"/>
              <w:snapToGrid w:val="0"/>
              <w:jc w:val="center"/>
              <w:rPr>
                <w:b/>
                <w:bCs/>
              </w:rPr>
            </w:pPr>
            <w:r w:rsidRPr="00ED73AC">
              <w:rPr>
                <w:b/>
                <w:bCs/>
              </w:rPr>
              <w:t>TIỀN SỬ BỆNH CỦA ĐỐI TƯỢNG KHÁM SỨC KHỎE</w:t>
            </w:r>
          </w:p>
          <w:p w14:paraId="7BD82406" w14:textId="77777777" w:rsidR="00BE2BA3" w:rsidRPr="00ED73AC" w:rsidRDefault="00BE2BA3" w:rsidP="004959B0">
            <w:pPr>
              <w:adjustRightInd w:val="0"/>
              <w:snapToGrid w:val="0"/>
              <w:ind w:left="-567" w:firstLine="720"/>
              <w:jc w:val="both"/>
            </w:pPr>
            <w:r w:rsidRPr="00ED73AC">
              <w:rPr>
                <w:b/>
                <w:bCs/>
              </w:rPr>
              <w:t>1. Tiền sử gia đình:</w:t>
            </w:r>
          </w:p>
          <w:p w14:paraId="2DEB064C" w14:textId="0F83917E" w:rsidR="00BE2BA3" w:rsidRPr="00ED73AC" w:rsidRDefault="004959B0" w:rsidP="004959B0">
            <w:pPr>
              <w:adjustRightInd w:val="0"/>
              <w:snapToGrid w:val="0"/>
              <w:jc w:val="both"/>
            </w:pPr>
            <w:r w:rsidRPr="00ED73AC">
              <w:t xml:space="preserve">  </w:t>
            </w:r>
            <w:r w:rsidR="00BE2BA3" w:rsidRPr="00ED73AC">
              <w:t>Có ai trong gia đình ông (bà) mắc một trong các bệnh: truyền nhiễm, tim mạch, đái tháo đường, lao, hen phế quản, ung thư, động kinh, rối loạn tâm thần, bệnh khác:</w:t>
            </w:r>
          </w:p>
          <w:tbl>
            <w:tblPr>
              <w:tblStyle w:val="TableGrid"/>
              <w:tblW w:w="0" w:type="auto"/>
              <w:tblInd w:w="198" w:type="dxa"/>
              <w:tblLook w:val="04A0" w:firstRow="1" w:lastRow="0" w:firstColumn="1" w:lastColumn="0" w:noHBand="0" w:noVBand="1"/>
            </w:tblPr>
            <w:tblGrid>
              <w:gridCol w:w="556"/>
              <w:gridCol w:w="342"/>
              <w:gridCol w:w="996"/>
              <w:gridCol w:w="285"/>
              <w:gridCol w:w="533"/>
              <w:gridCol w:w="342"/>
              <w:gridCol w:w="713"/>
            </w:tblGrid>
            <w:tr w:rsidR="00AC465F" w:rsidRPr="00ED73AC" w14:paraId="2284FF0A" w14:textId="77777777" w:rsidTr="00AC465F">
              <w:trPr>
                <w:trHeight w:hRule="exact" w:val="340"/>
              </w:trPr>
              <w:tc>
                <w:tcPr>
                  <w:tcW w:w="55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D536819" w14:textId="3100F9A7" w:rsidR="00AC465F" w:rsidRPr="00ED73AC" w:rsidRDefault="00AC465F" w:rsidP="00EF6712">
                  <w:pPr>
                    <w:adjustRightInd w:val="0"/>
                    <w:snapToGrid w:val="0"/>
                  </w:pPr>
                  <w:r w:rsidRPr="00ED73AC">
                    <w:t>a)</w:t>
                  </w: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CD41C0" w14:textId="0B84FB92" w:rsidR="00AC465F" w:rsidRPr="00ED73AC" w:rsidRDefault="00AC465F" w:rsidP="00EF6712">
                  <w:pPr>
                    <w:adjustRightInd w:val="0"/>
                    <w:snapToGrid w:val="0"/>
                  </w:pPr>
                  <w:r w:rsidRPr="00ED73AC">
                    <w:rPr>
                      <w:rFonts w:eastAsia="Courier New"/>
                    </w:rPr>
                    <w:t>[[biThuong5Nam]:if(Không?X;Có?)]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4604536" w14:textId="60FD524F" w:rsidR="00AC465F" w:rsidRPr="00ED73AC" w:rsidRDefault="00AC465F" w:rsidP="00EF6712">
                  <w:pPr>
                    <w:adjustRightInd w:val="0"/>
                    <w:snapToGrid w:val="0"/>
                  </w:pPr>
                  <w:r w:rsidRPr="00ED73AC">
                    <w:t>Không</w:t>
                  </w:r>
                </w:p>
              </w:tc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C45FA2" w14:textId="77777777" w:rsidR="00AC465F" w:rsidRPr="00ED73AC" w:rsidRDefault="00AC465F" w:rsidP="00EF6712">
                  <w:pPr>
                    <w:adjustRightInd w:val="0"/>
                    <w:snapToGrid w:val="0"/>
                  </w:pPr>
                </w:p>
              </w:tc>
              <w:tc>
                <w:tcPr>
                  <w:tcW w:w="53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C4BCFA7" w14:textId="7D06E755" w:rsidR="00AC465F" w:rsidRPr="00ED73AC" w:rsidRDefault="00AC465F" w:rsidP="00EF6712">
                  <w:pPr>
                    <w:adjustRightInd w:val="0"/>
                    <w:snapToGrid w:val="0"/>
                  </w:pPr>
                  <w:r w:rsidRPr="00ED73AC">
                    <w:t>b)</w:t>
                  </w:r>
                </w:p>
              </w:tc>
              <w:tc>
                <w:tcPr>
                  <w:tcW w:w="3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D47EC0" w14:textId="77777777" w:rsidR="00AC465F" w:rsidRPr="00ED73AC" w:rsidRDefault="00AC465F" w:rsidP="00AC465F">
                  <w:pPr>
                    <w:ind w:right="-1826"/>
                    <w:jc w:val="center"/>
                  </w:pPr>
                  <w:r w:rsidRPr="00ED73AC">
                    <w:t>[[biThuong5Nam]:if(Không?;Có?X)]</w:t>
                  </w:r>
                </w:p>
                <w:p w14:paraId="036A2BDD" w14:textId="77777777" w:rsidR="00AC465F" w:rsidRPr="00ED73AC" w:rsidRDefault="00AC465F" w:rsidP="00AC465F">
                  <w:pPr>
                    <w:adjustRightInd w:val="0"/>
                    <w:snapToGrid w:val="0"/>
                    <w:jc w:val="center"/>
                  </w:pPr>
                </w:p>
              </w:tc>
              <w:tc>
                <w:tcPr>
                  <w:tcW w:w="71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B2169DF" w14:textId="6D2C0F97" w:rsidR="00AC465F" w:rsidRPr="00ED73AC" w:rsidRDefault="00AC465F" w:rsidP="00EF6712">
                  <w:pPr>
                    <w:adjustRightInd w:val="0"/>
                    <w:snapToGrid w:val="0"/>
                  </w:pPr>
                  <w:r w:rsidRPr="00ED73AC">
                    <w:t>Có;</w:t>
                  </w:r>
                </w:p>
              </w:tc>
            </w:tr>
          </w:tbl>
          <w:p w14:paraId="6CB86812" w14:textId="43D749C0" w:rsidR="00020CC4" w:rsidRPr="00ED73AC" w:rsidRDefault="00AC465F" w:rsidP="00E1609C">
            <w:pPr>
              <w:adjustRightInd w:val="0"/>
              <w:snapToGrid w:val="0"/>
              <w:ind w:left="153"/>
              <w:jc w:val="both"/>
            </w:pPr>
            <w:r w:rsidRPr="00ED73AC">
              <w:t>Nếu “có”, đề nghị ghi cụ thể tên bệnh: [[tienSuGiaDinh]]</w:t>
            </w:r>
          </w:p>
          <w:p w14:paraId="150D022E" w14:textId="77777777" w:rsidR="00BE2BA3" w:rsidRPr="00ED73AC" w:rsidRDefault="00BE2BA3" w:rsidP="004959B0">
            <w:pPr>
              <w:adjustRightInd w:val="0"/>
              <w:snapToGrid w:val="0"/>
              <w:spacing w:after="120"/>
              <w:ind w:left="-567" w:firstLine="720"/>
              <w:jc w:val="both"/>
            </w:pPr>
            <w:r w:rsidRPr="00ED73AC">
              <w:rPr>
                <w:b/>
                <w:bCs/>
              </w:rPr>
              <w:t>2. Tiền sử bản thân: </w:t>
            </w:r>
            <w:r w:rsidRPr="00ED73AC">
              <w:t>Ông (bà) đã/đang mắc bệnh, tình trạng bệnh nào sau đây không:</w:t>
            </w:r>
          </w:p>
          <w:tbl>
            <w:tblPr>
              <w:tblW w:w="108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9"/>
              <w:gridCol w:w="3655"/>
              <w:gridCol w:w="567"/>
              <w:gridCol w:w="841"/>
              <w:gridCol w:w="653"/>
              <w:gridCol w:w="3062"/>
              <w:gridCol w:w="566"/>
              <w:gridCol w:w="850"/>
            </w:tblGrid>
            <w:tr w:rsidR="00BE2BA3" w:rsidRPr="00ED73AC" w14:paraId="5A3BDA67" w14:textId="77777777" w:rsidTr="00A93DCE">
              <w:tc>
                <w:tcPr>
                  <w:tcW w:w="299" w:type="pct"/>
                  <w:hideMark/>
                </w:tcPr>
                <w:p w14:paraId="6B8FE668" w14:textId="19679F17" w:rsidR="00BE2BA3" w:rsidRPr="00ED73AC" w:rsidRDefault="002A41F8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S</w:t>
                  </w:r>
                  <w:r w:rsidR="00BE2BA3" w:rsidRPr="00ED73AC">
                    <w:rPr>
                      <w:b/>
                      <w:bCs/>
                      <w:sz w:val="18"/>
                      <w:szCs w:val="18"/>
                    </w:rPr>
                    <w:t>TT</w:t>
                  </w:r>
                </w:p>
              </w:tc>
              <w:tc>
                <w:tcPr>
                  <w:tcW w:w="1685" w:type="pct"/>
                  <w:hideMark/>
                </w:tcPr>
                <w:p w14:paraId="0A8725C9" w14:textId="77777777" w:rsidR="00BE2BA3" w:rsidRPr="00ED73AC" w:rsidRDefault="00BE2BA3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Tên bệnh, tật</w:t>
                  </w:r>
                </w:p>
              </w:tc>
              <w:tc>
                <w:tcPr>
                  <w:tcW w:w="261" w:type="pct"/>
                  <w:hideMark/>
                </w:tcPr>
                <w:p w14:paraId="7DC14930" w14:textId="77777777" w:rsidR="00BE2BA3" w:rsidRPr="00ED73AC" w:rsidRDefault="00BE2BA3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Có</w:t>
                  </w:r>
                </w:p>
              </w:tc>
              <w:tc>
                <w:tcPr>
                  <w:tcW w:w="388" w:type="pct"/>
                  <w:hideMark/>
                </w:tcPr>
                <w:p w14:paraId="7B21A6FA" w14:textId="77777777" w:rsidR="00BE2BA3" w:rsidRPr="00ED73AC" w:rsidRDefault="00BE2BA3" w:rsidP="004959B0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Không</w:t>
                  </w:r>
                </w:p>
              </w:tc>
              <w:tc>
                <w:tcPr>
                  <w:tcW w:w="301" w:type="pct"/>
                  <w:hideMark/>
                </w:tcPr>
                <w:p w14:paraId="550FBE6E" w14:textId="374EFC50" w:rsidR="00BE2BA3" w:rsidRPr="00ED73AC" w:rsidRDefault="002A41F8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S</w:t>
                  </w:r>
                  <w:r w:rsidR="00BE2BA3" w:rsidRPr="00ED73AC">
                    <w:rPr>
                      <w:b/>
                      <w:bCs/>
                      <w:sz w:val="18"/>
                      <w:szCs w:val="18"/>
                    </w:rPr>
                    <w:t>TT</w:t>
                  </w:r>
                </w:p>
              </w:tc>
              <w:tc>
                <w:tcPr>
                  <w:tcW w:w="1412" w:type="pct"/>
                  <w:hideMark/>
                </w:tcPr>
                <w:p w14:paraId="5809544E" w14:textId="77777777" w:rsidR="00BE2BA3" w:rsidRPr="00ED73AC" w:rsidRDefault="00BE2BA3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Tên bệnh, tật</w:t>
                  </w:r>
                </w:p>
              </w:tc>
              <w:tc>
                <w:tcPr>
                  <w:tcW w:w="261" w:type="pct"/>
                  <w:hideMark/>
                </w:tcPr>
                <w:p w14:paraId="78F42613" w14:textId="77777777" w:rsidR="00BE2BA3" w:rsidRPr="00ED73AC" w:rsidRDefault="00BE2BA3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Có</w:t>
                  </w:r>
                </w:p>
              </w:tc>
              <w:tc>
                <w:tcPr>
                  <w:tcW w:w="392" w:type="pct"/>
                  <w:hideMark/>
                </w:tcPr>
                <w:p w14:paraId="49659CC4" w14:textId="77777777" w:rsidR="00BE2BA3" w:rsidRPr="00ED73AC" w:rsidRDefault="00BE2BA3" w:rsidP="005C12CE">
                  <w:pPr>
                    <w:adjustRightInd w:val="0"/>
                    <w:snapToGrid w:val="0"/>
                    <w:jc w:val="center"/>
                    <w:rPr>
                      <w:sz w:val="18"/>
                      <w:szCs w:val="18"/>
                    </w:rPr>
                  </w:pPr>
                  <w:r w:rsidRPr="00ED73AC">
                    <w:rPr>
                      <w:b/>
                      <w:bCs/>
                      <w:sz w:val="18"/>
                      <w:szCs w:val="18"/>
                    </w:rPr>
                    <w:t>Không</w:t>
                  </w:r>
                </w:p>
              </w:tc>
            </w:tr>
            <w:tr w:rsidR="000B1994" w:rsidRPr="00ED73AC" w14:paraId="7C294789" w14:textId="77777777" w:rsidTr="00A93DCE">
              <w:trPr>
                <w:trHeight w:val="340"/>
              </w:trPr>
              <w:tc>
                <w:tcPr>
                  <w:tcW w:w="299" w:type="pct"/>
                  <w:vAlign w:val="center"/>
                  <w:hideMark/>
                </w:tcPr>
                <w:p w14:paraId="45367B08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561AC509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Có bệnh hay bị thương trong 5 năm qua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3FAAD4B6" w14:textId="77777777" w:rsidTr="00D4372B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196AD5D0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[[biThuong5Nam]:if(Không?;Có?X)]</w:t>
                        </w:r>
                      </w:p>
                      <w:p w14:paraId="7B0310DC" w14:textId="77777777" w:rsidR="000B1994" w:rsidRPr="00ED73AC" w:rsidRDefault="000B1994" w:rsidP="00D4372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C05D005" w14:textId="017EC604" w:rsidR="000B1994" w:rsidRPr="00ED73AC" w:rsidRDefault="000B1994" w:rsidP="000B199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1A030C2C" w14:textId="77777777" w:rsidTr="00D4372B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51B713BC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[[biThuong5Nam]:if(Không?X;Có?)]</w:t>
                        </w:r>
                      </w:p>
                      <w:p w14:paraId="249C44AB" w14:textId="77777777" w:rsidR="000B1994" w:rsidRPr="00ED73AC" w:rsidRDefault="000B1994" w:rsidP="00D4372B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60A4347" w14:textId="331F6771" w:rsidR="000B1994" w:rsidRPr="00ED73AC" w:rsidRDefault="000B1994" w:rsidP="000B1994">
                  <w:pPr>
                    <w:adjustRightInd w:val="0"/>
                    <w:snapToGrid w:val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32C3F77A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22F9C064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Đái tháo đường hoặc kiểm soát tăng đường huyết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5630103B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6B3A56B7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[[tieuDuong]:if(Không?;Có?X)]</w:t>
                        </w:r>
                      </w:p>
                      <w:p w14:paraId="5E53F6CD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256713A" w14:textId="79EB98DB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47C8E38A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3A2C5BF5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[[tieuDuong]:if(Không?X;Có?)]</w:t>
                        </w:r>
                      </w:p>
                      <w:p w14:paraId="42BF811C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942A10D" w14:textId="0CEB87A5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3A05DC27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56AA4E7A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5E9173F6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Có bệnh thần kinh hay bị thương ở đầu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4C080BA" w14:textId="77777777" w:rsidTr="00D4372B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2685A79F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[[benhThanKinh]:if(Không?;Có?X)]</w:t>
                        </w:r>
                      </w:p>
                      <w:p w14:paraId="5ED38C76" w14:textId="77777777" w:rsidR="000B1994" w:rsidRPr="00ED73AC" w:rsidRDefault="000B1994" w:rsidP="00D4372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D1A95D0" w14:textId="483CC80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3B48C6F8" w14:textId="77777777" w:rsidTr="00D4372B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653D1F72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[[benhThanKinh]:if(Không?X;Có?)]</w:t>
                        </w:r>
                      </w:p>
                      <w:p w14:paraId="5226F318" w14:textId="77777777" w:rsidR="000B1994" w:rsidRPr="00ED73AC" w:rsidRDefault="000B1994" w:rsidP="00D4372B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FF20030" w14:textId="18175510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11FE110D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5AE0CA81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tâm thần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7213E83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3EFF5764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[[benhTamThan]:if(Không?;Có?X)]</w:t>
                        </w:r>
                      </w:p>
                      <w:p w14:paraId="40EA49E2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CC5AC33" w14:textId="4C9D12E2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6D58286F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68A47AC3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[[benhTamThan]:if(Không?X;Có?)]</w:t>
                        </w:r>
                      </w:p>
                      <w:p w14:paraId="218102E1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66C0B9A" w14:textId="51681882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7361F95A" w14:textId="77777777" w:rsidTr="00A93DCE">
              <w:tc>
                <w:tcPr>
                  <w:tcW w:w="299" w:type="pct"/>
                  <w:vAlign w:val="center"/>
                  <w:hideMark/>
                </w:tcPr>
                <w:p w14:paraId="0DDB8968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3A3307F7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mắt hoặc giảm thị lực (trừ trường hợp đeo kính thuốc)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61E64349" w14:textId="77777777" w:rsidTr="00D4372B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2EAD8755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[[benhMat]:if(Không?;Có?X)]</w:t>
                        </w:r>
                      </w:p>
                      <w:p w14:paraId="7400E88C" w14:textId="77777777" w:rsidR="000B1994" w:rsidRPr="00ED73AC" w:rsidRDefault="000B1994" w:rsidP="00D4372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2C55683" w14:textId="24949ABC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3425FB86" w14:textId="77777777" w:rsidTr="00D4372B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42287624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[[benhMat]:if(Không?X;Có?)]</w:t>
                        </w:r>
                      </w:p>
                      <w:p w14:paraId="56E5421B" w14:textId="77777777" w:rsidR="000B1994" w:rsidRPr="00ED73AC" w:rsidRDefault="000B1994" w:rsidP="00D4372B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794B9E0" w14:textId="59B02E18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1FABC1D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1B38D596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Mất ý thức, rối loạn ý thức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D2F7B9E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0CD0ED87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[[roiLoanYThuc]:if(Không?;Có?X)]</w:t>
                        </w:r>
                      </w:p>
                      <w:p w14:paraId="59ADD775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E66ABF6" w14:textId="5CF90E7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05B71988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3CB237FE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[[roiLoanYThuc]:if(Không?X;Có?)]</w:t>
                        </w:r>
                      </w:p>
                      <w:p w14:paraId="03FC6B90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3DFFFB7" w14:textId="21A64D9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5146498B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10A7E4DD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1403ACCF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ở tai, giảm sức nghe hoặc thăng bằng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19D168DD" w14:textId="77777777" w:rsidTr="00D4372B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55115EF1" w14:textId="77777777" w:rsidR="00D4372B" w:rsidRPr="00ED73AC" w:rsidRDefault="00D4372B" w:rsidP="00D4372B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[[benhTai]:if(Không?;Có?X)]</w:t>
                        </w:r>
                      </w:p>
                      <w:p w14:paraId="2F5CE532" w14:textId="77777777" w:rsidR="000B1994" w:rsidRPr="00ED73AC" w:rsidRDefault="000B1994" w:rsidP="00D4372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C092F5A" w14:textId="11F6425F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7B3E49A1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5D20C001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[[benhTai]:if(Không?X;Có?)]</w:t>
                        </w:r>
                      </w:p>
                      <w:p w14:paraId="3E3E6891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76A8BB4" w14:textId="11B09485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0D7E438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3FF20C74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Ngất, chóng mặt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549DF8F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20C00904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[[chongMat]:if(Không?;Có?X)]</w:t>
                        </w:r>
                      </w:p>
                      <w:p w14:paraId="1C4DF201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3D499A1" w14:textId="37AA5364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041EF1D4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6ADD1FEB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[[chongMat]:if(Không?X;Có?)]</w:t>
                        </w:r>
                      </w:p>
                      <w:p w14:paraId="1483173B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E168702" w14:textId="2E1270E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748D389B" w14:textId="77777777" w:rsidTr="00A93DCE">
              <w:tc>
                <w:tcPr>
                  <w:tcW w:w="299" w:type="pct"/>
                  <w:vAlign w:val="center"/>
                  <w:hideMark/>
                </w:tcPr>
                <w:p w14:paraId="10802FF7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20BCE1BC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ở tim, hoặc nhồi máu cơ tim, các bệnh tim mạch khác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1D5722C3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5DBB7C6D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[[benhTim]:if(Không?;Có?X)]</w:t>
                        </w:r>
                      </w:p>
                      <w:p w14:paraId="74CAA635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92CBC52" w14:textId="05ADBA24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6CB7E339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12ABB56C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[[benhTim]:if(Không?X;Có?)]</w:t>
                        </w:r>
                      </w:p>
                      <w:p w14:paraId="6F21549C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4415329" w14:textId="32DD4EB5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291FF64E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4A38E0D5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tiêu hóa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4EC8E22E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7512D3DB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[[benhTieuHoa]:if(Không?;Có?X)]</w:t>
                        </w:r>
                      </w:p>
                      <w:p w14:paraId="43527E6D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31624B3" w14:textId="1F52B766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1B8D02AE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31A47876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[[benhTieuHoa]:if(Không?;Có?X)]</w:t>
                        </w:r>
                      </w:p>
                      <w:p w14:paraId="28B0A3EA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38A87ED" w14:textId="0B99DC9A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1954536F" w14:textId="77777777" w:rsidTr="00A93DCE">
              <w:trPr>
                <w:trHeight w:val="801"/>
              </w:trPr>
              <w:tc>
                <w:tcPr>
                  <w:tcW w:w="299" w:type="pct"/>
                  <w:vAlign w:val="center"/>
                  <w:hideMark/>
                </w:tcPr>
                <w:p w14:paraId="68C19B44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666E7244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Phẫu thuật can thiệp tim - mạch (thay van, bắc cầu nối, tạo hình mạch, máy tạo nhịp, đặt slent mạch, ghép tim)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6AA2E72E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2FD80A33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[[phauThuatTim]:if(Không?;Có?X)]</w:t>
                        </w:r>
                      </w:p>
                      <w:p w14:paraId="1590AF54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622907E" w14:textId="0C96F063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75E69822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2BD73424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[[phauThuatTim]:if(Không?X;Có?)]</w:t>
                        </w:r>
                      </w:p>
                      <w:p w14:paraId="39C5D76F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70DF9ED" w14:textId="068BBC5C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1E39F63B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30A7F5F3" w14:textId="77777777" w:rsidR="000B1994" w:rsidRPr="00ED73AC" w:rsidRDefault="000B1994" w:rsidP="000B1994">
                  <w:pPr>
                    <w:adjustRightInd w:val="0"/>
                    <w:snapToGrid w:val="0"/>
                    <w:spacing w:before="120" w:after="12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Rối loạn giấc ngủ, ngừng thở khi ngủ, ngủ rũ ban ngày, ngáy to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00325159" w14:textId="77777777" w:rsidTr="00EA5184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69F27A44" w14:textId="77777777" w:rsidR="00EA5184" w:rsidRPr="00ED73AC" w:rsidRDefault="00EA5184" w:rsidP="00EA5184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[[roiLoanGiacNgu]:if(Không?;Có?X)]</w:t>
                        </w:r>
                      </w:p>
                      <w:p w14:paraId="4F3A072E" w14:textId="77777777" w:rsidR="000B1994" w:rsidRPr="00ED73AC" w:rsidRDefault="000B1994" w:rsidP="00EA518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6932DD1" w14:textId="3FBCF61A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32D676D4" w14:textId="77777777" w:rsidTr="00EA5184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6E6742F6" w14:textId="77777777" w:rsidR="00EA5184" w:rsidRPr="00ED73AC" w:rsidRDefault="00EA5184" w:rsidP="00EA5184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[[roiLoanGiacNgu]:if(Không?X;Có?)]</w:t>
                        </w:r>
                      </w:p>
                      <w:p w14:paraId="0B6B6A37" w14:textId="77777777" w:rsidR="000B1994" w:rsidRPr="00ED73AC" w:rsidRDefault="000B1994" w:rsidP="00EA5184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75169CA" w14:textId="25676A72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3FD65B1C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53119620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64B92A6E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Tăng huyết áp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9B7AEE0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7A80878A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[[tangHuyetAp]:if(Không?;Có?X)]</w:t>
                        </w:r>
                      </w:p>
                      <w:p w14:paraId="5CC12BBC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E9DB1E0" w14:textId="76880F55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1C6087A5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02D34253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[[tangHuyetAp]:if(Không?X;Có?)]</w:t>
                        </w:r>
                      </w:p>
                      <w:p w14:paraId="5FCED224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2BDB823" w14:textId="16BCB094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734E07C7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138D613F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Tai biến mạch máu não hoặc liệt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02F305DD" w14:textId="77777777" w:rsidTr="00EA5184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3846633B" w14:textId="77777777" w:rsidR="00EA5184" w:rsidRPr="00ED73AC" w:rsidRDefault="00EA5184" w:rsidP="00EA5184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[[taiBienMachMauNao]:if(Không?;Có?X)]</w:t>
                        </w:r>
                      </w:p>
                      <w:p w14:paraId="295D7F8D" w14:textId="77777777" w:rsidR="000B1994" w:rsidRPr="00ED73AC" w:rsidRDefault="000B1994" w:rsidP="00EA518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1D85C6B" w14:textId="14234D69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3250376C" w14:textId="77777777" w:rsidTr="00A84F82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5AE651B1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[[taiBienMachMauNao]:if(Không?X;Có?)]</w:t>
                        </w:r>
                      </w:p>
                      <w:p w14:paraId="3F015CC1" w14:textId="77777777" w:rsidR="000B1994" w:rsidRPr="00ED73AC" w:rsidRDefault="000B1994" w:rsidP="00A84F82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45E46FE" w14:textId="4034A742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7AB5EFBD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1D721D09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3DD0B045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Khó thở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6A1321A6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5150126A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[[khoTho]:if(Không?;Có?X)]</w:t>
                        </w:r>
                      </w:p>
                      <w:p w14:paraId="7A74B365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A072448" w14:textId="65B8B7EC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2882E8A9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2129A310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[[khoTho]:if(Không?X;Có?)]</w:t>
                        </w:r>
                      </w:p>
                      <w:p w14:paraId="1D6AE293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F079022" w14:textId="7AFED629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7031481B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2DA83942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hoặc tổn thương cột sống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6FEDC9A6" w14:textId="77777777" w:rsidTr="00A84F82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43CA918F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[[tonThuongCotSong]:if(Không?;Có?X)]</w:t>
                        </w:r>
                      </w:p>
                      <w:p w14:paraId="190F02DE" w14:textId="77777777" w:rsidR="000B1994" w:rsidRPr="00ED73AC" w:rsidRDefault="000B1994" w:rsidP="00A84F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9A95FC9" w14:textId="6CE49AA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14F515E6" w14:textId="77777777" w:rsidTr="00A84F82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499E2E9B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[[tonThuongCotSong]:if(Không?X;Có?)]</w:t>
                        </w:r>
                      </w:p>
                      <w:p w14:paraId="7C34E9AA" w14:textId="77777777" w:rsidR="000B1994" w:rsidRPr="00ED73AC" w:rsidRDefault="000B1994" w:rsidP="00A84F82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1CC6E72" w14:textId="105DDEB1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7D3273B4" w14:textId="77777777" w:rsidTr="00A93DCE">
              <w:tc>
                <w:tcPr>
                  <w:tcW w:w="299" w:type="pct"/>
                  <w:vAlign w:val="center"/>
                  <w:hideMark/>
                </w:tcPr>
                <w:p w14:paraId="30BB2E2E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17E772C1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phổi, hen, khí phế thũng, viêm phế quản mạn tính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3223BDC2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049955F4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[[benhPhoi]:if(Không?;Có?X)]</w:t>
                        </w:r>
                      </w:p>
                      <w:p w14:paraId="4C213CBB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52A1A00" w14:textId="5872EDFF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22CF7722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74D50D43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[[benhPhoi]:if(Không?X;Có?)]</w:t>
                        </w:r>
                      </w:p>
                      <w:p w14:paraId="7264DF17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B343B34" w14:textId="20337D91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7DD0257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353AFFF5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Sử dụng rượu thường xuyên, liên tục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4E525D18" w14:textId="77777777" w:rsidTr="00A84F82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4508CC3C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[[suDungRuouThuongXuyen]:if(Không?;Có?X)]</w:t>
                        </w:r>
                      </w:p>
                      <w:p w14:paraId="194A314F" w14:textId="77777777" w:rsidR="000B1994" w:rsidRPr="00ED73AC" w:rsidRDefault="000B1994" w:rsidP="00A84F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37A21DC" w14:textId="0C9A5F64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2C87D780" w14:textId="77777777" w:rsidTr="00A84F82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08574F18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[[suDungRuouThuongXuyen]:if(Không?X;Có?)]</w:t>
                        </w:r>
                      </w:p>
                      <w:p w14:paraId="1224E592" w14:textId="77777777" w:rsidR="000B1994" w:rsidRPr="00ED73AC" w:rsidRDefault="000B1994" w:rsidP="00A84F82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F71D62D" w14:textId="48CA40CD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3CEA9A0A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138DCE3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422D816E" w14:textId="11DF10D4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thận, lọc máu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1822C04B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6FC97295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[[benhThan]:if(Không?;Có?X)]</w:t>
                        </w:r>
                      </w:p>
                      <w:p w14:paraId="7A61E1DC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6CB2430" w14:textId="13D8AC9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21267371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3CC72D10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[[benhThan]:if(Không?X;Có?)]</w:t>
                        </w:r>
                      </w:p>
                      <w:p w14:paraId="5AA904B5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A382D5E" w14:textId="0837AB08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78312026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0FAB4A11" w14:textId="77777777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Sử dụng ma túy và chất gây nghiện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124C6247" w14:textId="77777777" w:rsidTr="00A84F82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5A5C51B1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[[suDungChatGayNghien]:if(Không?;Có?X)]</w:t>
                        </w:r>
                      </w:p>
                      <w:p w14:paraId="1335CED4" w14:textId="77777777" w:rsidR="000B1994" w:rsidRPr="00ED73AC" w:rsidRDefault="000B1994" w:rsidP="00A84F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945362F" w14:textId="1C480D60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4F89E997" w14:textId="77777777" w:rsidTr="00A84F82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4E185AB9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[[suDungChatGayNghien]:if(Không?X;Có?)]</w:t>
                        </w:r>
                      </w:p>
                      <w:p w14:paraId="485066F0" w14:textId="77777777" w:rsidR="000B1994" w:rsidRPr="00ED73AC" w:rsidRDefault="000B1994" w:rsidP="00A84F82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F3C71E8" w14:textId="1762E74E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0B1994" w:rsidRPr="00ED73AC" w14:paraId="71C205C9" w14:textId="77777777" w:rsidTr="00A93DCE">
              <w:trPr>
                <w:trHeight w:val="397"/>
              </w:trPr>
              <w:tc>
                <w:tcPr>
                  <w:tcW w:w="299" w:type="pct"/>
                  <w:vAlign w:val="center"/>
                  <w:hideMark/>
                </w:tcPr>
                <w:p w14:paraId="0F24336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685" w:type="pct"/>
                  <w:vAlign w:val="center"/>
                  <w:hideMark/>
                </w:tcPr>
                <w:p w14:paraId="7AD57C24" w14:textId="1D12A85D" w:rsidR="000B1994" w:rsidRPr="00ED73AC" w:rsidRDefault="000B1994" w:rsidP="000B1994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Nghiện rượu, bia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713DADA5" w14:textId="77777777" w:rsidTr="00A93DCE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5A123412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[[nghienRuou]:if(Không?;Có?X)]</w:t>
                        </w:r>
                      </w:p>
                      <w:p w14:paraId="02EA4AA1" w14:textId="77777777" w:rsidR="000B1994" w:rsidRPr="00ED73AC" w:rsidRDefault="000B1994" w:rsidP="00A93DC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B085CF9" w14:textId="169F9380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8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667B7336" w14:textId="77777777" w:rsidTr="00A93DCE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7A876E96" w14:textId="77777777" w:rsidR="00A93DCE" w:rsidRPr="00ED73AC" w:rsidRDefault="00A93DCE" w:rsidP="00A93DCE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[[nghienRuou]:if(Không?X;Có?)]</w:t>
                        </w:r>
                      </w:p>
                      <w:p w14:paraId="1460F3F3" w14:textId="77777777" w:rsidR="000B1994" w:rsidRPr="00ED73AC" w:rsidRDefault="000B1994" w:rsidP="00A93DCE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AE3ABE0" w14:textId="663B84C2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1" w:type="pct"/>
                  <w:vAlign w:val="center"/>
                  <w:hideMark/>
                </w:tcPr>
                <w:p w14:paraId="4B458E1C" w14:textId="77777777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412" w:type="pct"/>
                  <w:vAlign w:val="center"/>
                  <w:hideMark/>
                </w:tcPr>
                <w:p w14:paraId="4669AAED" w14:textId="02467CF3" w:rsidR="000B1994" w:rsidRPr="00ED73AC" w:rsidRDefault="000B1994" w:rsidP="001E4471">
                  <w:pPr>
                    <w:adjustRightInd w:val="0"/>
                    <w:snapToGrid w:val="0"/>
                    <w:ind w:left="-57"/>
                    <w:rPr>
                      <w:sz w:val="20"/>
                      <w:szCs w:val="20"/>
                    </w:rPr>
                  </w:pPr>
                  <w:r w:rsidRPr="00ED73AC">
                    <w:rPr>
                      <w:sz w:val="20"/>
                      <w:szCs w:val="20"/>
                    </w:rPr>
                    <w:t>Bệnh khác (ghi rõ)</w:t>
                  </w:r>
                  <w:r w:rsidR="00A84F82" w:rsidRPr="00ED73AC">
                    <w:rPr>
                      <w:sz w:val="20"/>
                      <w:szCs w:val="20"/>
                    </w:rPr>
                    <w:t>:</w:t>
                  </w:r>
                  <w:r w:rsidR="001E4471" w:rsidRPr="00ED73AC">
                    <w:rPr>
                      <w:sz w:val="20"/>
                      <w:szCs w:val="20"/>
                    </w:rPr>
                    <w:t xml:space="preserve"> [[tienSuGiaDinh]:default(.........................)]</w:t>
                  </w:r>
                </w:p>
              </w:tc>
              <w:tc>
                <w:tcPr>
                  <w:tcW w:w="261" w:type="pct"/>
                  <w:vAlign w:val="center"/>
                  <w:hideMark/>
                </w:tcPr>
                <w:tbl>
                  <w:tblPr>
                    <w:tblStyle w:val="TableGrid"/>
                    <w:tblW w:w="283" w:type="dxa"/>
                    <w:tblLook w:val="04A0" w:firstRow="1" w:lastRow="0" w:firstColumn="1" w:lastColumn="0" w:noHBand="0" w:noVBand="1"/>
                  </w:tblPr>
                  <w:tblGrid>
                    <w:gridCol w:w="283"/>
                  </w:tblGrid>
                  <w:tr w:rsidR="000B1994" w:rsidRPr="00ED73AC" w14:paraId="5D8F6C85" w14:textId="77777777" w:rsidTr="00A84F82">
                    <w:trPr>
                      <w:trHeight w:hRule="exact" w:val="284"/>
                    </w:trPr>
                    <w:tc>
                      <w:tcPr>
                        <w:tcW w:w="283" w:type="dxa"/>
                        <w:vAlign w:val="center"/>
                      </w:tcPr>
                      <w:p w14:paraId="74750496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[[benhKhac2]:if(Không?;Có?X)]</w:t>
                        </w:r>
                      </w:p>
                      <w:p w14:paraId="65B14ACC" w14:textId="77777777" w:rsidR="000B1994" w:rsidRPr="00ED73AC" w:rsidRDefault="000B1994" w:rsidP="00A84F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ECF2F5F" w14:textId="1EEC2E19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2" w:type="pct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4"/>
                  </w:tblGrid>
                  <w:tr w:rsidR="000B1994" w:rsidRPr="00ED73AC" w14:paraId="03C86C14" w14:textId="77777777" w:rsidTr="00A84F82">
                    <w:trPr>
                      <w:trHeight w:hRule="exact" w:val="284"/>
                    </w:trPr>
                    <w:tc>
                      <w:tcPr>
                        <w:tcW w:w="284" w:type="dxa"/>
                        <w:vAlign w:val="center"/>
                      </w:tcPr>
                      <w:p w14:paraId="305E1B18" w14:textId="77777777" w:rsidR="00A84F82" w:rsidRPr="00ED73AC" w:rsidRDefault="00A84F82" w:rsidP="00A84F82">
                        <w:pPr>
                          <w:ind w:right="-182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ED73AC">
                          <w:rPr>
                            <w:sz w:val="22"/>
                            <w:szCs w:val="22"/>
                          </w:rPr>
                          <w:t>[[benhKhac2]:if(Không?X;Có?)]</w:t>
                        </w:r>
                      </w:p>
                      <w:p w14:paraId="3F6AEB0F" w14:textId="77777777" w:rsidR="000B1994" w:rsidRPr="00ED73AC" w:rsidRDefault="000B1994" w:rsidP="00A84F82">
                        <w:pPr>
                          <w:adjustRightInd w:val="0"/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D593138" w14:textId="6243002F" w:rsidR="000B1994" w:rsidRPr="00ED73AC" w:rsidRDefault="000B1994" w:rsidP="000B1994">
                  <w:pPr>
                    <w:adjustRightInd w:val="0"/>
                    <w:snapToGrid w:val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EAC308B" w14:textId="58561C5D" w:rsidR="00BE2BA3" w:rsidRPr="00ED73AC" w:rsidRDefault="00BE2BA3" w:rsidP="001140EA">
            <w:pPr>
              <w:adjustRightInd w:val="0"/>
              <w:snapToGrid w:val="0"/>
              <w:ind w:left="-567" w:firstLine="720"/>
              <w:jc w:val="both"/>
            </w:pPr>
            <w:r w:rsidRPr="00ED73AC">
              <w:rPr>
                <w:b/>
                <w:bCs/>
              </w:rPr>
              <w:t>3. Câu hỏi khác (nếu có):</w:t>
            </w:r>
          </w:p>
          <w:p w14:paraId="0ECF3E2F" w14:textId="153643EA" w:rsidR="00BE2BA3" w:rsidRPr="00ED73AC" w:rsidRDefault="00BE2BA3" w:rsidP="001140EA">
            <w:pPr>
              <w:adjustRightInd w:val="0"/>
              <w:snapToGrid w:val="0"/>
              <w:ind w:left="-567" w:firstLine="720"/>
              <w:jc w:val="both"/>
              <w:rPr>
                <w:noProof/>
              </w:rPr>
            </w:pPr>
            <w:r w:rsidRPr="00ED73AC">
              <w:t>a) Ông (bà) có đang điều trị bệnh gì không?</w:t>
            </w:r>
            <w:r w:rsidR="00BB1E02" w:rsidRPr="00ED73AC">
              <w:rPr>
                <w:noProof/>
              </w:rPr>
              <w:t xml:space="preserve"> </w:t>
            </w:r>
          </w:p>
          <w:tbl>
            <w:tblPr>
              <w:tblStyle w:val="TableGrid"/>
              <w:tblW w:w="108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"/>
              <w:gridCol w:w="340"/>
              <w:gridCol w:w="1786"/>
              <w:gridCol w:w="340"/>
              <w:gridCol w:w="1446"/>
              <w:gridCol w:w="340"/>
              <w:gridCol w:w="1446"/>
              <w:gridCol w:w="4680"/>
            </w:tblGrid>
            <w:tr w:rsidR="00621B90" w:rsidRPr="00ED73AC" w14:paraId="3056C1CE" w14:textId="4904C95A" w:rsidTr="00621B90">
              <w:trPr>
                <w:gridBefore w:val="1"/>
                <w:gridAfter w:val="2"/>
                <w:wBefore w:w="476" w:type="dxa"/>
                <w:wAfter w:w="6126" w:type="dxa"/>
                <w:trHeight w:hRule="exact" w:val="340"/>
              </w:trPr>
              <w:tc>
                <w:tcPr>
                  <w:tcW w:w="340" w:type="dxa"/>
                  <w:vAlign w:val="center"/>
                </w:tcPr>
                <w:p w14:paraId="5881E3A0" w14:textId="4A64ED99" w:rsidR="00621B90" w:rsidRPr="00ED73AC" w:rsidRDefault="00621B90" w:rsidP="00621B90">
                  <w:pPr>
                    <w:adjustRightInd w:val="0"/>
                    <w:snapToGrid w:val="0"/>
                    <w:jc w:val="center"/>
                  </w:pPr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[[</w:t>
                  </w:r>
                  <w:proofErr w:type="spell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tsbtDangDieuTriBenh</w:t>
                  </w:r>
                  <w:proofErr w:type="spellEnd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]:if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(</w:t>
                  </w:r>
                  <w:proofErr w:type="spellStart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Không?X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;Có</w:t>
                  </w:r>
                  <w:proofErr w:type="spell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?)]</w:t>
                  </w:r>
                </w:p>
              </w:tc>
              <w:tc>
                <w:tcPr>
                  <w:tcW w:w="1786" w:type="dxa"/>
                </w:tcPr>
                <w:p w14:paraId="0A06577B" w14:textId="5C3A045C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t>Không</w:t>
                  </w:r>
                </w:p>
              </w:tc>
              <w:tc>
                <w:tcPr>
                  <w:tcW w:w="340" w:type="dxa"/>
                </w:tcPr>
                <w:p w14:paraId="77A44A84" w14:textId="7025936F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[[</w:t>
                  </w:r>
                  <w:proofErr w:type="spell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tsbtDangDieuTriBenh</w:t>
                  </w:r>
                  <w:proofErr w:type="spellEnd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]:if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(</w:t>
                  </w:r>
                  <w:proofErr w:type="spellStart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Không?X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;Có</w:t>
                  </w:r>
                  <w:proofErr w:type="spell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?)]</w:t>
                  </w:r>
                </w:p>
              </w:tc>
              <w:tc>
                <w:tcPr>
                  <w:tcW w:w="1786" w:type="dxa"/>
                  <w:gridSpan w:val="2"/>
                </w:tcPr>
                <w:p w14:paraId="57AD55C4" w14:textId="6C95FEF6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t>Có</w:t>
                  </w:r>
                </w:p>
              </w:tc>
            </w:tr>
            <w:tr w:rsidR="00621B90" w:rsidRPr="00ED73AC" w14:paraId="7B712E0F" w14:textId="5C09EDA9" w:rsidTr="00621B90">
              <w:trPr>
                <w:gridBefore w:val="1"/>
                <w:gridAfter w:val="1"/>
                <w:wBefore w:w="476" w:type="dxa"/>
                <w:wAfter w:w="4680" w:type="dxa"/>
                <w:trHeight w:hRule="exact" w:val="113"/>
              </w:trPr>
              <w:tc>
                <w:tcPr>
                  <w:tcW w:w="340" w:type="dxa"/>
                </w:tcPr>
                <w:p w14:paraId="5646D8AF" w14:textId="77777777" w:rsidR="00621B90" w:rsidRPr="00ED73AC" w:rsidRDefault="00621B90" w:rsidP="00621B90">
                  <w:pPr>
                    <w:adjustRightInd w:val="0"/>
                    <w:snapToGrid w:val="0"/>
                    <w:jc w:val="center"/>
                    <w:rPr>
                      <w:rFonts w:eastAsia="Courier New"/>
                      <w:sz w:val="26"/>
                      <w:szCs w:val="26"/>
                      <w:lang w:val="en-US"/>
                    </w:rPr>
                  </w:pPr>
                </w:p>
              </w:tc>
              <w:tc>
                <w:tcPr>
                  <w:tcW w:w="1786" w:type="dxa"/>
                </w:tcPr>
                <w:p w14:paraId="76F3A0EA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  <w:tc>
                <w:tcPr>
                  <w:tcW w:w="1786" w:type="dxa"/>
                  <w:gridSpan w:val="2"/>
                </w:tcPr>
                <w:p w14:paraId="2DF59686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  <w:tc>
                <w:tcPr>
                  <w:tcW w:w="1786" w:type="dxa"/>
                  <w:gridSpan w:val="2"/>
                </w:tcPr>
                <w:p w14:paraId="03EF6136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</w:tr>
            <w:tr w:rsidR="00621B90" w14:paraId="09CC9685" w14:textId="77777777" w:rsidTr="00621B90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c>
                <w:tcPr>
                  <w:tcW w:w="10854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9B605C" w14:textId="02FBBD46" w:rsidR="00621B90" w:rsidRDefault="00621B90" w:rsidP="00621B90">
                  <w:pPr>
                    <w:adjustRightInd w:val="0"/>
                    <w:snapToGrid w:val="0"/>
                  </w:pPr>
                  <w:r w:rsidRPr="00ED73AC">
                    <w:t>Nếu có, xin hãy liệt kê tên bệnh, các thuốc đang dùng và liều lượng: [[tienSuBanThanNoiKhoa]:default(…………………………)]</w:t>
                  </w:r>
                </w:p>
              </w:tc>
            </w:tr>
          </w:tbl>
          <w:p w14:paraId="539B45DC" w14:textId="21FC7AD4" w:rsidR="00BE2BA3" w:rsidRPr="00ED73AC" w:rsidRDefault="00621B90" w:rsidP="00621B90">
            <w:pPr>
              <w:adjustRightInd w:val="0"/>
              <w:snapToGrid w:val="0"/>
              <w:jc w:val="both"/>
            </w:pPr>
            <w:r>
              <w:t xml:space="preserve">  </w:t>
            </w:r>
            <w:r w:rsidR="00BE2BA3" w:rsidRPr="00ED73AC">
              <w:t>b) Tiền sử thai sản (Đối với phụ nữ):</w:t>
            </w:r>
          </w:p>
          <w:tbl>
            <w:tblPr>
              <w:tblStyle w:val="TableGrid"/>
              <w:tblW w:w="10652" w:type="dxa"/>
              <w:tblInd w:w="2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4"/>
              <w:gridCol w:w="340"/>
              <w:gridCol w:w="1786"/>
              <w:gridCol w:w="346"/>
              <w:gridCol w:w="1440"/>
              <w:gridCol w:w="346"/>
              <w:gridCol w:w="1440"/>
              <w:gridCol w:w="4680"/>
            </w:tblGrid>
            <w:tr w:rsidR="00621B90" w:rsidRPr="00ED73AC" w14:paraId="407BBF66" w14:textId="26A56D21" w:rsidTr="00621B90">
              <w:trPr>
                <w:gridBefore w:val="1"/>
                <w:gridAfter w:val="2"/>
                <w:wBefore w:w="274" w:type="dxa"/>
                <w:wAfter w:w="6120" w:type="dxa"/>
                <w:trHeight w:hRule="exact" w:val="340"/>
              </w:trPr>
              <w:tc>
                <w:tcPr>
                  <w:tcW w:w="340" w:type="dxa"/>
                  <w:vAlign w:val="center"/>
                </w:tcPr>
                <w:p w14:paraId="627DDD38" w14:textId="55B3D4E6" w:rsidR="00621B90" w:rsidRPr="00ED73AC" w:rsidRDefault="00621B90" w:rsidP="00621B90">
                  <w:pPr>
                    <w:adjustRightInd w:val="0"/>
                    <w:snapToGrid w:val="0"/>
                    <w:jc w:val="center"/>
                  </w:pPr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[[</w:t>
                  </w:r>
                  <w:proofErr w:type="spell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tsbtThaiSan</w:t>
                  </w:r>
                  <w:proofErr w:type="spellEnd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]:if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(</w:t>
                  </w:r>
                  <w:proofErr w:type="spellStart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Không?X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;Có</w:t>
                  </w:r>
                  <w:proofErr w:type="spell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?)]</w:t>
                  </w:r>
                </w:p>
              </w:tc>
              <w:tc>
                <w:tcPr>
                  <w:tcW w:w="1786" w:type="dxa"/>
                </w:tcPr>
                <w:p w14:paraId="119C9E90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t>Không</w:t>
                  </w:r>
                </w:p>
              </w:tc>
              <w:tc>
                <w:tcPr>
                  <w:tcW w:w="346" w:type="dxa"/>
                </w:tcPr>
                <w:p w14:paraId="206F1C43" w14:textId="2C4A1261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[[</w:t>
                  </w:r>
                  <w:proofErr w:type="spell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tsbtThaiSan</w:t>
                  </w:r>
                  <w:proofErr w:type="spellEnd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]:if</w:t>
                  </w:r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(</w:t>
                  </w:r>
                  <w:proofErr w:type="spellStart"/>
                  <w:proofErr w:type="gram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Không</w:t>
                  </w:r>
                  <w:proofErr w:type="spell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?;</w:t>
                  </w:r>
                  <w:proofErr w:type="spellStart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Có?X</w:t>
                  </w:r>
                  <w:proofErr w:type="spellEnd"/>
                  <w:proofErr w:type="gramEnd"/>
                  <w:r w:rsidRPr="00ED73AC">
                    <w:rPr>
                      <w:rFonts w:eastAsia="Courier New"/>
                      <w:sz w:val="26"/>
                      <w:szCs w:val="26"/>
                      <w:lang w:val="en-US"/>
                    </w:rPr>
                    <w:t>)]</w:t>
                  </w:r>
                </w:p>
              </w:tc>
              <w:tc>
                <w:tcPr>
                  <w:tcW w:w="1786" w:type="dxa"/>
                  <w:gridSpan w:val="2"/>
                </w:tcPr>
                <w:p w14:paraId="335858FD" w14:textId="02E2F104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  <w:r w:rsidRPr="00ED73AC">
                    <w:t>Có</w:t>
                  </w:r>
                </w:p>
              </w:tc>
            </w:tr>
            <w:tr w:rsidR="00621B90" w:rsidRPr="00ED73AC" w14:paraId="2B3A767E" w14:textId="674F53B4" w:rsidTr="00621B90">
              <w:trPr>
                <w:gridBefore w:val="1"/>
                <w:gridAfter w:val="1"/>
                <w:wBefore w:w="274" w:type="dxa"/>
                <w:wAfter w:w="4680" w:type="dxa"/>
                <w:trHeight w:hRule="exact" w:val="113"/>
              </w:trPr>
              <w:tc>
                <w:tcPr>
                  <w:tcW w:w="340" w:type="dxa"/>
                </w:tcPr>
                <w:p w14:paraId="550766B2" w14:textId="77777777" w:rsidR="00621B90" w:rsidRPr="00ED73AC" w:rsidRDefault="00621B90" w:rsidP="00621B90">
                  <w:pPr>
                    <w:adjustRightInd w:val="0"/>
                    <w:snapToGrid w:val="0"/>
                    <w:jc w:val="center"/>
                    <w:rPr>
                      <w:rFonts w:eastAsia="Courier New"/>
                      <w:sz w:val="26"/>
                      <w:szCs w:val="26"/>
                      <w:lang w:val="en-US"/>
                    </w:rPr>
                  </w:pPr>
                </w:p>
              </w:tc>
              <w:tc>
                <w:tcPr>
                  <w:tcW w:w="1786" w:type="dxa"/>
                </w:tcPr>
                <w:p w14:paraId="17FBA01F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  <w:tc>
                <w:tcPr>
                  <w:tcW w:w="1786" w:type="dxa"/>
                  <w:gridSpan w:val="2"/>
                </w:tcPr>
                <w:p w14:paraId="79FAE1C0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  <w:tc>
                <w:tcPr>
                  <w:tcW w:w="1786" w:type="dxa"/>
                  <w:gridSpan w:val="2"/>
                </w:tcPr>
                <w:p w14:paraId="694AFF79" w14:textId="77777777" w:rsidR="00621B90" w:rsidRPr="00ED73AC" w:rsidRDefault="00621B90" w:rsidP="00621B90">
                  <w:pPr>
                    <w:adjustRightInd w:val="0"/>
                    <w:snapToGrid w:val="0"/>
                    <w:jc w:val="both"/>
                  </w:pPr>
                </w:p>
              </w:tc>
            </w:tr>
            <w:tr w:rsidR="00621B90" w14:paraId="6CC3EC0B" w14:textId="77777777" w:rsidTr="00621B90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c>
                <w:tcPr>
                  <w:tcW w:w="1065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910044" w14:textId="1EC166A7" w:rsidR="00621B90" w:rsidRDefault="00621B90" w:rsidP="00621B90">
                  <w:pPr>
                    <w:adjustRightInd w:val="0"/>
                    <w:snapToGrid w:val="0"/>
                    <w:spacing w:after="120"/>
                  </w:pPr>
                  <w:r w:rsidRPr="00ED73AC">
                    <w:t>Nếu có, xin hãy liệt kê tên bệnh, các thuốc đang dùng và liều lượng: [[tienSuBanThanNoiKhoa]:default(…………………………)]</w:t>
                  </w:r>
                </w:p>
              </w:tc>
            </w:tr>
          </w:tbl>
          <w:p w14:paraId="1AB121B9" w14:textId="3553EF10" w:rsidR="00BE2BA3" w:rsidRPr="00ED73AC" w:rsidRDefault="00BE2BA3" w:rsidP="00D625D6">
            <w:pPr>
              <w:adjustRightInd w:val="0"/>
              <w:snapToGrid w:val="0"/>
              <w:spacing w:after="120"/>
              <w:jc w:val="both"/>
            </w:pPr>
          </w:p>
          <w:tbl>
            <w:tblPr>
              <w:tblW w:w="5000" w:type="pct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32"/>
              <w:gridCol w:w="5432"/>
            </w:tblGrid>
            <w:tr w:rsidR="00BE2BA3" w:rsidRPr="00ED73AC" w14:paraId="3BC6A9F1" w14:textId="77777777" w:rsidTr="001239BF">
              <w:trPr>
                <w:tblCellSpacing w:w="0" w:type="dxa"/>
              </w:trPr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67779F" w14:textId="77777777" w:rsidR="00BE2BA3" w:rsidRPr="00ED73AC" w:rsidRDefault="00BE2BA3" w:rsidP="001140EA">
                  <w:pPr>
                    <w:adjustRightInd w:val="0"/>
                    <w:snapToGrid w:val="0"/>
                    <w:rPr>
                      <w:i/>
                      <w:iCs/>
                    </w:rPr>
                  </w:pPr>
                  <w:r w:rsidRPr="00ED73AC">
                    <w:rPr>
                      <w:i/>
                      <w:iCs/>
                    </w:rPr>
                    <w:t>Tôi xin cam đoan những điều khai trên đây hoàn toàn đúng với sự thật theo sự hiểu biết của tôi.</w:t>
                  </w:r>
                </w:p>
              </w:tc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64D831" w14:textId="77777777" w:rsidR="00BE2BA3" w:rsidRPr="00ED73AC" w:rsidRDefault="00BE2BA3" w:rsidP="001140EA">
                  <w:pPr>
                    <w:adjustRightInd w:val="0"/>
                    <w:snapToGrid w:val="0"/>
                    <w:jc w:val="center"/>
                  </w:pPr>
                  <w:r w:rsidRPr="00ED73AC">
                    <w:rPr>
                      <w:i/>
                      <w:iCs/>
                    </w:rPr>
                    <w:t>………. ngày….. tháng…. năm ……</w:t>
                  </w:r>
                  <w:r w:rsidRPr="00ED73AC">
                    <w:rPr>
                      <w:i/>
                      <w:iCs/>
                    </w:rPr>
                    <w:br/>
                  </w:r>
                  <w:r w:rsidRPr="00ED73AC">
                    <w:rPr>
                      <w:b/>
                      <w:bCs/>
                    </w:rPr>
                    <w:t>Người đề nghị khám sức khỏe</w:t>
                  </w:r>
                  <w:r w:rsidRPr="00ED73AC">
                    <w:br/>
                  </w:r>
                  <w:r w:rsidRPr="00ED73AC">
                    <w:rPr>
                      <w:i/>
                      <w:iCs/>
                    </w:rPr>
                    <w:t>(Ký và ghi rõ họ, tên)</w:t>
                  </w:r>
                </w:p>
              </w:tc>
            </w:tr>
            <w:tr w:rsidR="00D625D6" w:rsidRPr="00ED73AC" w14:paraId="1A4134A1" w14:textId="77777777" w:rsidTr="00EE0606">
              <w:trPr>
                <w:tblCellSpacing w:w="0" w:type="dxa"/>
              </w:trPr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ED53AB7" w14:textId="5459CA2D" w:rsidR="00D625D6" w:rsidRPr="00ED73AC" w:rsidRDefault="00EE0606" w:rsidP="00EE0606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  <w:r w:rsidRPr="00ED73AC">
                    <w:rPr>
                      <w:i/>
                      <w:iCs/>
                      <w:noProof/>
                    </w:rPr>
                    <w:drawing>
                      <wp:inline distT="0" distB="0" distL="0" distR="0" wp14:anchorId="13AE0AAD" wp14:editId="34E5B0A7">
                        <wp:extent cx="1980000" cy="540000"/>
                        <wp:effectExtent l="0" t="0" r="1270" b="6350"/>
                        <wp:docPr id="5823069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230691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0000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B383360" w14:textId="77777777" w:rsidR="00D625D6" w:rsidRPr="00ED73AC" w:rsidRDefault="00D625D6" w:rsidP="001140EA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</w:p>
                <w:p w14:paraId="4B5F96C3" w14:textId="77777777" w:rsidR="00D625D6" w:rsidRPr="00ED73AC" w:rsidRDefault="00D625D6" w:rsidP="001140EA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</w:p>
                <w:p w14:paraId="606DA5D3" w14:textId="77777777" w:rsidR="00D625D6" w:rsidRPr="00ED73AC" w:rsidRDefault="00D625D6" w:rsidP="001140EA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</w:p>
                <w:p w14:paraId="5857F46F" w14:textId="77777777" w:rsidR="00D625D6" w:rsidRPr="00ED73AC" w:rsidRDefault="00D625D6" w:rsidP="001140EA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</w:p>
                <w:p w14:paraId="353A57A5" w14:textId="63885F7E" w:rsidR="00D625D6" w:rsidRPr="00ED73AC" w:rsidRDefault="00D625D6" w:rsidP="001140EA">
                  <w:pPr>
                    <w:adjustRightInd w:val="0"/>
                    <w:snapToGrid w:val="0"/>
                    <w:jc w:val="center"/>
                    <w:rPr>
                      <w:i/>
                      <w:iCs/>
                    </w:rPr>
                  </w:pPr>
                  <w:r w:rsidRPr="00ED73AC">
                    <w:rPr>
                      <w:i/>
                      <w:iCs/>
                    </w:rPr>
                    <w:t>[[ten</w:t>
                  </w:r>
                  <w:r w:rsidR="00EE0606" w:rsidRPr="00ED73AC">
                    <w:rPr>
                      <w:i/>
                      <w:iCs/>
                    </w:rPr>
                    <w:t>Nb]]</w:t>
                  </w:r>
                </w:p>
              </w:tc>
            </w:tr>
          </w:tbl>
          <w:p w14:paraId="301DCC99" w14:textId="77777777" w:rsidR="00EE0606" w:rsidRPr="00ED73AC" w:rsidRDefault="00EE0606" w:rsidP="003B487C">
            <w:pPr>
              <w:adjustRightInd w:val="0"/>
              <w:snapToGrid w:val="0"/>
              <w:spacing w:before="240" w:after="60"/>
              <w:ind w:left="-562" w:firstLine="720"/>
              <w:jc w:val="both"/>
              <w:rPr>
                <w:b/>
                <w:bCs/>
              </w:rPr>
            </w:pPr>
          </w:p>
          <w:p w14:paraId="0158FD24" w14:textId="2DF4F80C" w:rsidR="001140EA" w:rsidRPr="00ED73AC" w:rsidRDefault="001140EA" w:rsidP="00ED73AC">
            <w:pPr>
              <w:pStyle w:val="ListParagraph"/>
              <w:numPr>
                <w:ilvl w:val="0"/>
                <w:numId w:val="22"/>
              </w:numPr>
              <w:adjustRightInd w:val="0"/>
              <w:snapToGrid w:val="0"/>
              <w:spacing w:before="240" w:after="60"/>
              <w:ind w:left="633" w:hanging="283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73AC">
              <w:rPr>
                <w:rFonts w:ascii="Times New Roman" w:hAnsi="Times New Roman"/>
                <w:b/>
                <w:bCs/>
                <w:sz w:val="28"/>
                <w:szCs w:val="28"/>
              </w:rPr>
              <w:t>KHÁM THỂ LỰC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18"/>
              <w:gridCol w:w="695"/>
              <w:gridCol w:w="2923"/>
              <w:gridCol w:w="54"/>
              <w:gridCol w:w="3564"/>
            </w:tblGrid>
            <w:tr w:rsidR="00ED73AC" w:rsidRPr="00ED73AC" w14:paraId="00372C80" w14:textId="77777777" w:rsidTr="00ED73AC">
              <w:tc>
                <w:tcPr>
                  <w:tcW w:w="3618" w:type="dxa"/>
                </w:tcPr>
                <w:p w14:paraId="447BF10A" w14:textId="6CE8231B" w:rsidR="00ED73AC" w:rsidRPr="00ED73AC" w:rsidRDefault="00ED73AC" w:rsidP="00ED73AC">
                  <w:pPr>
                    <w:adjustRightInd w:val="0"/>
                    <w:snapToGrid w:val="0"/>
                    <w:jc w:val="both"/>
                  </w:pPr>
                  <w:r w:rsidRPr="00ED73AC">
                    <w:t>- Chiều cao: [[chieuCao]:default</w:t>
                  </w:r>
                  <w:r>
                    <w:t>(</w:t>
                  </w:r>
                  <w:r w:rsidRPr="00ED73AC">
                    <w:t>……………</w:t>
                  </w:r>
                  <w:r>
                    <w:t>)] cm</w:t>
                  </w:r>
                </w:p>
                <w:p w14:paraId="158AB55A" w14:textId="3E6585AE" w:rsidR="00ED73AC" w:rsidRPr="00ED73AC" w:rsidRDefault="00ED73AC" w:rsidP="00ED73AC">
                  <w:pPr>
                    <w:adjustRightInd w:val="0"/>
                    <w:snapToGrid w:val="0"/>
                    <w:jc w:val="both"/>
                  </w:pPr>
                </w:p>
              </w:tc>
              <w:tc>
                <w:tcPr>
                  <w:tcW w:w="3618" w:type="dxa"/>
                  <w:gridSpan w:val="2"/>
                </w:tcPr>
                <w:p w14:paraId="6ED05FE7" w14:textId="730B8A7C" w:rsidR="00ED73AC" w:rsidRDefault="00ED73AC" w:rsidP="00ED73AC">
                  <w:pPr>
                    <w:adjustRightInd w:val="0"/>
                    <w:snapToGrid w:val="0"/>
                    <w:jc w:val="both"/>
                  </w:pPr>
                  <w:r>
                    <w:t>- Cân nặng: [[canNang]:default(……………...)] kg</w:t>
                  </w:r>
                </w:p>
                <w:p w14:paraId="055C070E" w14:textId="5BF221E7" w:rsidR="00ED73AC" w:rsidRPr="00ED73AC" w:rsidRDefault="00ED73AC" w:rsidP="00ED73AC">
                  <w:pPr>
                    <w:adjustRightInd w:val="0"/>
                    <w:snapToGrid w:val="0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618" w:type="dxa"/>
                  <w:gridSpan w:val="2"/>
                </w:tcPr>
                <w:p w14:paraId="368750E5" w14:textId="2F1CD436" w:rsidR="00ED73AC" w:rsidRPr="00ED73AC" w:rsidRDefault="00ED73AC" w:rsidP="00ED73AC">
                  <w:pPr>
                    <w:adjustRightInd w:val="0"/>
                    <w:snapToGrid w:val="0"/>
                    <w:jc w:val="both"/>
                  </w:pPr>
                  <w:r>
                    <w:t>- Chỉ số BMI: [[BMI]:default(……………..)]</w:t>
                  </w:r>
                </w:p>
              </w:tc>
            </w:tr>
            <w:tr w:rsidR="002341CB" w:rsidRPr="00ED73AC" w14:paraId="277069D1" w14:textId="77777777" w:rsidTr="002341CB">
              <w:tc>
                <w:tcPr>
                  <w:tcW w:w="4313" w:type="dxa"/>
                  <w:gridSpan w:val="2"/>
                </w:tcPr>
                <w:p w14:paraId="11770EC7" w14:textId="15A02797" w:rsidR="002341CB" w:rsidRPr="00ED73AC" w:rsidRDefault="002341CB" w:rsidP="002341CB">
                  <w:pPr>
                    <w:adjustRightInd w:val="0"/>
                    <w:snapToGrid w:val="0"/>
                  </w:pPr>
                  <w:r>
                    <w:t>- Mạch: [[mach]default(………………….)] lần/phút</w:t>
                  </w:r>
                </w:p>
              </w:tc>
              <w:tc>
                <w:tcPr>
                  <w:tcW w:w="2977" w:type="dxa"/>
                  <w:gridSpan w:val="2"/>
                </w:tcPr>
                <w:p w14:paraId="4D5A0F7C" w14:textId="2D1F8B4C" w:rsidR="002341CB" w:rsidRPr="00ED73AC" w:rsidRDefault="002341CB" w:rsidP="002341CB">
                  <w:pPr>
                    <w:adjustRightInd w:val="0"/>
                    <w:snapToGrid w:val="0"/>
                  </w:pPr>
                  <w:r>
                    <w:t xml:space="preserve">- Huyết áp:  [[huyetApTamThu]:default(……………)] </w:t>
                  </w:r>
                </w:p>
              </w:tc>
              <w:tc>
                <w:tcPr>
                  <w:tcW w:w="3564" w:type="dxa"/>
                </w:tcPr>
                <w:p w14:paraId="0522E9CF" w14:textId="4E197ACA" w:rsidR="002341CB" w:rsidRPr="00ED73AC" w:rsidRDefault="002341CB" w:rsidP="00ED73AC">
                  <w:pPr>
                    <w:adjustRightInd w:val="0"/>
                    <w:snapToGrid w:val="0"/>
                    <w:jc w:val="both"/>
                  </w:pPr>
                  <w:r>
                    <w:t>/ [[huyetApTamTruong]:default(……………)]</w:t>
                  </w:r>
                  <w:r w:rsidR="00621B90">
                    <w:t xml:space="preserve"> mmHg</w:t>
                  </w:r>
                </w:p>
              </w:tc>
            </w:tr>
            <w:tr w:rsidR="00ED73AC" w:rsidRPr="00ED73AC" w14:paraId="7EA9ADB6" w14:textId="77777777" w:rsidTr="00244F71">
              <w:tc>
                <w:tcPr>
                  <w:tcW w:w="10854" w:type="dxa"/>
                  <w:gridSpan w:val="5"/>
                </w:tcPr>
                <w:p w14:paraId="59173AAB" w14:textId="77777777" w:rsidR="00ED73AC" w:rsidRDefault="002341CB" w:rsidP="00ED73AC">
                  <w:pPr>
                    <w:adjustRightInd w:val="0"/>
                    <w:snapToGrid w:val="0"/>
                    <w:jc w:val="both"/>
                  </w:pPr>
                  <w:r>
                    <w:t xml:space="preserve">- Phân loại thể lực: </w:t>
                  </w:r>
                  <w:r w:rsidR="00621B90">
                    <w:t>………………………………………………………………………………</w:t>
                  </w:r>
                </w:p>
                <w:p w14:paraId="4C6FF8D4" w14:textId="1FD9DAFC" w:rsidR="00621B90" w:rsidRPr="00ED73AC" w:rsidRDefault="00621B90" w:rsidP="00ED73AC">
                  <w:pPr>
                    <w:adjustRightInd w:val="0"/>
                    <w:snapToGrid w:val="0"/>
                    <w:jc w:val="both"/>
                  </w:pPr>
                  <w:r>
                    <w:t>[[phanLoaiTheLuc]:default(………………………………………………………………………………)]</w:t>
                  </w:r>
                </w:p>
              </w:tc>
            </w:tr>
          </w:tbl>
          <w:p w14:paraId="4A08F7E1" w14:textId="77777777" w:rsidR="00621B90" w:rsidRDefault="00621B90" w:rsidP="003B487C">
            <w:pPr>
              <w:adjustRightInd w:val="0"/>
              <w:snapToGrid w:val="0"/>
              <w:spacing w:after="80"/>
              <w:ind w:left="-562" w:firstLine="720"/>
              <w:jc w:val="both"/>
            </w:pPr>
          </w:p>
          <w:p w14:paraId="29A76B55" w14:textId="06FA43D5" w:rsidR="001140EA" w:rsidRPr="00ED73AC" w:rsidRDefault="001140EA" w:rsidP="003B487C">
            <w:pPr>
              <w:adjustRightInd w:val="0"/>
              <w:snapToGrid w:val="0"/>
              <w:spacing w:after="80"/>
              <w:ind w:left="-562" w:firstLine="720"/>
              <w:jc w:val="both"/>
            </w:pPr>
            <w:r w:rsidRPr="00ED73AC">
              <w:rPr>
                <w:b/>
                <w:bCs/>
              </w:rPr>
              <w:t>II. KHÁM LÂM SÀNG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"/>
              <w:gridCol w:w="8199"/>
              <w:gridCol w:w="2179"/>
            </w:tblGrid>
            <w:tr w:rsidR="005C12CE" w:rsidRPr="00ED73AC" w14:paraId="03B602E7" w14:textId="77777777" w:rsidTr="00DA37C2">
              <w:tc>
                <w:tcPr>
                  <w:tcW w:w="3996" w:type="pct"/>
                  <w:gridSpan w:val="2"/>
                  <w:hideMark/>
                </w:tcPr>
                <w:p w14:paraId="66F9E357" w14:textId="402906D0" w:rsidR="005C12CE" w:rsidRPr="00ED73AC" w:rsidRDefault="005C12CE" w:rsidP="005C12CE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rPr>
                      <w:b/>
                      <w:bCs/>
                    </w:rPr>
                    <w:lastRenderedPageBreak/>
                    <w:t>Nội dung khám</w:t>
                  </w:r>
                </w:p>
              </w:tc>
              <w:tc>
                <w:tcPr>
                  <w:tcW w:w="1004" w:type="pct"/>
                  <w:hideMark/>
                </w:tcPr>
                <w:p w14:paraId="1B9379D8" w14:textId="77777777" w:rsidR="005C12CE" w:rsidRPr="00ED73AC" w:rsidRDefault="005C12CE" w:rsidP="005C12CE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rPr>
                      <w:b/>
                      <w:bCs/>
                    </w:rPr>
                    <w:t>Họ tên và chữ ký của Bác sỹ</w:t>
                  </w:r>
                </w:p>
              </w:tc>
            </w:tr>
            <w:tr w:rsidR="005C12CE" w:rsidRPr="00ED73AC" w14:paraId="0610CA38" w14:textId="77777777" w:rsidTr="00DA37C2">
              <w:tc>
                <w:tcPr>
                  <w:tcW w:w="219" w:type="pct"/>
                  <w:vMerge w:val="restart"/>
                  <w:hideMark/>
                </w:tcPr>
                <w:p w14:paraId="789A0A91" w14:textId="5FC94A06" w:rsidR="005C12CE" w:rsidRPr="00ED73AC" w:rsidRDefault="005C12CE" w:rsidP="005C12CE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1.</w:t>
                  </w:r>
                </w:p>
                <w:p w14:paraId="489454C9" w14:textId="77777777" w:rsidR="005C12CE" w:rsidRPr="00ED73AC" w:rsidRDefault="005C12CE" w:rsidP="005C12CE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a)</w:t>
                  </w:r>
                </w:p>
              </w:tc>
              <w:tc>
                <w:tcPr>
                  <w:tcW w:w="4781" w:type="pct"/>
                  <w:gridSpan w:val="2"/>
                  <w:hideMark/>
                </w:tcPr>
                <w:p w14:paraId="7D858373" w14:textId="40DA7199" w:rsidR="005C12CE" w:rsidRPr="00ED73AC" w:rsidRDefault="005C12CE" w:rsidP="005C12CE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Nội khoa</w:t>
                  </w:r>
                </w:p>
              </w:tc>
            </w:tr>
            <w:tr w:rsidR="00621B90" w:rsidRPr="00ED73AC" w14:paraId="6E0195EE" w14:textId="77777777" w:rsidTr="00621B90">
              <w:trPr>
                <w:trHeight w:val="836"/>
              </w:trPr>
              <w:tc>
                <w:tcPr>
                  <w:tcW w:w="219" w:type="pct"/>
                  <w:vMerge/>
                  <w:hideMark/>
                </w:tcPr>
                <w:p w14:paraId="4D2A6823" w14:textId="77777777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</w:pPr>
                </w:p>
              </w:tc>
              <w:tc>
                <w:tcPr>
                  <w:tcW w:w="3777" w:type="pct"/>
                  <w:hideMark/>
                </w:tcPr>
                <w:p w14:paraId="256FC99A" w14:textId="420894C8" w:rsidR="00621B90" w:rsidRPr="00ED73AC" w:rsidRDefault="00621B90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Tuần hoàn</w:t>
                  </w:r>
                  <w:r>
                    <w:rPr>
                      <w:i/>
                      <w:iCs/>
                    </w:rPr>
                    <w:t>:</w:t>
                  </w:r>
                  <w:r w:rsidR="00DF2F2B">
                    <w:rPr>
                      <w:i/>
                      <w:iCs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..</w:t>
                  </w:r>
                </w:p>
                <w:p w14:paraId="1CE29E90" w14:textId="6C54CFAD" w:rsidR="00621B90" w:rsidRPr="00621B90" w:rsidRDefault="00621B90" w:rsidP="00DF2F2B">
                  <w:pPr>
                    <w:adjustRightInd w:val="0"/>
                    <w:snapToGrid w:val="0"/>
                    <w:spacing w:before="40" w:after="40"/>
                    <w:rPr>
                      <w:sz w:val="18"/>
                      <w:szCs w:val="18"/>
                    </w:rPr>
                  </w:pP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  <w:hideMark/>
                </w:tcPr>
                <w:p w14:paraId="3CE9BCED" w14:textId="77777777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187CB337" w14:textId="77777777" w:rsidTr="00621B90">
              <w:trPr>
                <w:trHeight w:val="864"/>
              </w:trPr>
              <w:tc>
                <w:tcPr>
                  <w:tcW w:w="219" w:type="pct"/>
                  <w:hideMark/>
                </w:tcPr>
                <w:p w14:paraId="75BC0ECF" w14:textId="77777777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b)</w:t>
                  </w:r>
                </w:p>
              </w:tc>
              <w:tc>
                <w:tcPr>
                  <w:tcW w:w="3777" w:type="pct"/>
                  <w:hideMark/>
                </w:tcPr>
                <w:p w14:paraId="49006D1C" w14:textId="035AEFE8" w:rsidR="00621B90" w:rsidRPr="00ED73AC" w:rsidRDefault="00621B90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Hô hấp</w:t>
                  </w:r>
                  <w:r>
                    <w:rPr>
                      <w:i/>
                      <w:iCs/>
                    </w:rPr>
                    <w:t xml:space="preserve">: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…...</w:t>
                  </w:r>
                </w:p>
                <w:p w14:paraId="3B1A38A5" w14:textId="73FB38F3" w:rsidR="00621B90" w:rsidRPr="00ED73AC" w:rsidRDefault="00621B90" w:rsidP="00DF2F2B">
                  <w:pPr>
                    <w:adjustRightInd w:val="0"/>
                    <w:snapToGrid w:val="0"/>
                    <w:spacing w:before="40" w:after="80"/>
                  </w:pPr>
                  <w:r w:rsidRPr="00ED73AC">
                    <w:t>Phân loại</w:t>
                  </w:r>
                  <w:r>
                    <w:t>:</w:t>
                  </w:r>
                  <w:r w:rsidR="00DF2F2B"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  <w:hideMark/>
                </w:tcPr>
                <w:p w14:paraId="77FBF897" w14:textId="77777777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7050EBFC" w14:textId="77777777" w:rsidTr="00621B90">
              <w:trPr>
                <w:trHeight w:val="864"/>
              </w:trPr>
              <w:tc>
                <w:tcPr>
                  <w:tcW w:w="219" w:type="pct"/>
                </w:tcPr>
                <w:p w14:paraId="1EC30B47" w14:textId="457789CF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</w:pPr>
                  <w:r>
                    <w:t>c)</w:t>
                  </w:r>
                </w:p>
              </w:tc>
              <w:tc>
                <w:tcPr>
                  <w:tcW w:w="3777" w:type="pct"/>
                </w:tcPr>
                <w:p w14:paraId="3AF3E5E0" w14:textId="7D501852" w:rsidR="00621B90" w:rsidRDefault="00621B90" w:rsidP="00DF2F2B">
                  <w:pPr>
                    <w:adjustRightInd w:val="0"/>
                    <w:snapToGrid w:val="0"/>
                    <w:spacing w:before="120" w:after="120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Tiêu hoá:</w:t>
                  </w:r>
                  <w:r w:rsidR="00DF2F2B">
                    <w:rPr>
                      <w:i/>
                      <w:iCs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….</w:t>
                  </w:r>
                </w:p>
                <w:p w14:paraId="3B947477" w14:textId="34D57E03" w:rsidR="00621B90" w:rsidRPr="00ED73AC" w:rsidRDefault="00621B90" w:rsidP="00DF2F2B">
                  <w:pPr>
                    <w:adjustRightInd w:val="0"/>
                    <w:snapToGrid w:val="0"/>
                    <w:spacing w:before="120" w:after="120"/>
                    <w:rPr>
                      <w:i/>
                      <w:iCs/>
                    </w:rPr>
                  </w:pPr>
                  <w:r w:rsidRPr="00ED73AC">
                    <w:t>Phân loại</w:t>
                  </w:r>
                  <w:r>
                    <w:t>:</w:t>
                  </w:r>
                  <w:r w:rsidR="00DF2F2B"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</w:tcPr>
                <w:p w14:paraId="4944D29F" w14:textId="77777777" w:rsidR="00621B90" w:rsidRPr="00ED73AC" w:rsidRDefault="00621B90" w:rsidP="005C12CE">
                  <w:pPr>
                    <w:adjustRightInd w:val="0"/>
                    <w:snapToGrid w:val="0"/>
                    <w:spacing w:before="40" w:after="40"/>
                    <w:jc w:val="center"/>
                  </w:pPr>
                </w:p>
              </w:tc>
            </w:tr>
            <w:tr w:rsidR="00621B90" w:rsidRPr="00ED73AC" w14:paraId="65003527" w14:textId="77777777" w:rsidTr="00621B90">
              <w:trPr>
                <w:trHeight w:val="864"/>
              </w:trPr>
              <w:tc>
                <w:tcPr>
                  <w:tcW w:w="219" w:type="pct"/>
                </w:tcPr>
                <w:p w14:paraId="2622E7CD" w14:textId="54F9DF65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>
                    <w:t>d)</w:t>
                  </w:r>
                </w:p>
              </w:tc>
              <w:tc>
                <w:tcPr>
                  <w:tcW w:w="3777" w:type="pct"/>
                </w:tcPr>
                <w:p w14:paraId="732AA547" w14:textId="3E20C338" w:rsidR="00621B90" w:rsidRDefault="00621B90" w:rsidP="00DF2F2B">
                  <w:pPr>
                    <w:adjustRightInd w:val="0"/>
                    <w:snapToGrid w:val="0"/>
                    <w:spacing w:before="120" w:after="120"/>
                    <w:rPr>
                      <w:i/>
                      <w:iCs/>
                    </w:rPr>
                  </w:pPr>
                  <w:r w:rsidRPr="00ED73AC">
                    <w:rPr>
                      <w:i/>
                      <w:iCs/>
                    </w:rPr>
                    <w:t>Thận-Tiết niệu - Sinh dục</w:t>
                  </w:r>
                  <w:r>
                    <w:rPr>
                      <w:i/>
                      <w:iCs/>
                    </w:rPr>
                    <w:t xml:space="preserve">: </w:t>
                  </w:r>
                  <w:r w:rsidR="00DF2F2B" w:rsidRPr="00ED73AC">
                    <w:t>…………………………………………</w:t>
                  </w:r>
                  <w:r w:rsidR="00DF2F2B">
                    <w:t>...</w:t>
                  </w:r>
                </w:p>
                <w:p w14:paraId="24235D78" w14:textId="46138A6E" w:rsidR="00621B90" w:rsidRPr="00ED73AC" w:rsidRDefault="00621B90" w:rsidP="00DF2F2B">
                  <w:pPr>
                    <w:adjustRightInd w:val="0"/>
                    <w:snapToGrid w:val="0"/>
                    <w:spacing w:before="120" w:after="120"/>
                    <w:rPr>
                      <w:i/>
                      <w:iCs/>
                    </w:rPr>
                  </w:pPr>
                  <w:r w:rsidRPr="00ED73AC">
                    <w:t>Phân loại</w:t>
                  </w:r>
                  <w:r>
                    <w:t>:</w:t>
                  </w:r>
                </w:p>
              </w:tc>
              <w:tc>
                <w:tcPr>
                  <w:tcW w:w="1004" w:type="pct"/>
                </w:tcPr>
                <w:p w14:paraId="7BC58EB2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</w:p>
              </w:tc>
            </w:tr>
            <w:tr w:rsidR="00345812" w:rsidRPr="00ED73AC" w14:paraId="7C14293A" w14:textId="77777777" w:rsidTr="00345812">
              <w:trPr>
                <w:trHeight w:val="864"/>
              </w:trPr>
              <w:tc>
                <w:tcPr>
                  <w:tcW w:w="219" w:type="pct"/>
                  <w:hideMark/>
                </w:tcPr>
                <w:p w14:paraId="537B103C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đ)</w:t>
                  </w:r>
                </w:p>
              </w:tc>
              <w:tc>
                <w:tcPr>
                  <w:tcW w:w="3777" w:type="pct"/>
                  <w:hideMark/>
                </w:tcPr>
                <w:p w14:paraId="677D5A73" w14:textId="2A3400E6" w:rsidR="00345812" w:rsidRPr="00ED73AC" w:rsidRDefault="00345812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Nội tiế</w:t>
                  </w:r>
                  <w:r>
                    <w:rPr>
                      <w:i/>
                      <w:iCs/>
                    </w:rPr>
                    <w:t xml:space="preserve">t: </w:t>
                  </w:r>
                  <w:r w:rsidR="00DF2F2B" w:rsidRPr="00ED73AC">
                    <w:t>……………………………………………………</w:t>
                  </w:r>
                  <w:r w:rsidR="00DF2F2B">
                    <w:t>…</w:t>
                  </w:r>
                  <w:r w:rsidR="00DF2F2B" w:rsidRPr="00ED73AC">
                    <w:t>…</w:t>
                  </w:r>
                  <w:r w:rsidR="00DF2F2B">
                    <w:t>……</w:t>
                  </w:r>
                </w:p>
                <w:p w14:paraId="090E8BA1" w14:textId="284E1792" w:rsidR="00345812" w:rsidRPr="00345812" w:rsidRDefault="00345812" w:rsidP="00DF2F2B">
                  <w:pPr>
                    <w:adjustRightInd w:val="0"/>
                    <w:snapToGrid w:val="0"/>
                    <w:spacing w:before="40" w:after="80"/>
                    <w:rPr>
                      <w:sz w:val="12"/>
                      <w:szCs w:val="12"/>
                    </w:rPr>
                  </w:pP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  <w:hideMark/>
                </w:tcPr>
                <w:p w14:paraId="0E0F4D46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345812" w:rsidRPr="00ED73AC" w14:paraId="55FE8333" w14:textId="77777777" w:rsidTr="00345812">
              <w:trPr>
                <w:trHeight w:val="864"/>
              </w:trPr>
              <w:tc>
                <w:tcPr>
                  <w:tcW w:w="219" w:type="pct"/>
                  <w:hideMark/>
                </w:tcPr>
                <w:p w14:paraId="0445B5E2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e)</w:t>
                  </w:r>
                </w:p>
              </w:tc>
              <w:tc>
                <w:tcPr>
                  <w:tcW w:w="3777" w:type="pct"/>
                  <w:hideMark/>
                </w:tcPr>
                <w:p w14:paraId="48A6505A" w14:textId="2D06F429" w:rsidR="00345812" w:rsidRPr="00ED73AC" w:rsidRDefault="00345812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Cơ - xương - khớp</w:t>
                  </w:r>
                  <w:r w:rsidR="00DF2F2B">
                    <w:rPr>
                      <w:i/>
                      <w:iCs/>
                    </w:rPr>
                    <w:t xml:space="preserve">: </w:t>
                  </w:r>
                  <w:r w:rsidR="00DF2F2B" w:rsidRPr="00ED73AC">
                    <w:t>…………………………………………………</w:t>
                  </w:r>
                  <w:r w:rsidR="00DF2F2B">
                    <w:t>..</w:t>
                  </w:r>
                </w:p>
                <w:p w14:paraId="438D8B4E" w14:textId="55FF540D" w:rsidR="00345812" w:rsidRPr="00345812" w:rsidRDefault="00345812" w:rsidP="00DF2F2B">
                  <w:pPr>
                    <w:adjustRightInd w:val="0"/>
                    <w:snapToGrid w:val="0"/>
                    <w:spacing w:before="40" w:after="80"/>
                    <w:rPr>
                      <w:sz w:val="14"/>
                      <w:szCs w:val="14"/>
                    </w:rPr>
                  </w:pPr>
                  <w:r w:rsidRPr="00ED73AC">
                    <w:t>Phân loại:</w:t>
                  </w:r>
                  <w:r w:rsidRPr="00ED73AC">
                    <w:rPr>
                      <w:color w:val="FFFFFF" w:themeColor="background1"/>
                    </w:rPr>
                    <w:t>……</w:t>
                  </w:r>
                </w:p>
              </w:tc>
              <w:tc>
                <w:tcPr>
                  <w:tcW w:w="1004" w:type="pct"/>
                  <w:hideMark/>
                </w:tcPr>
                <w:p w14:paraId="2826079B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345812" w:rsidRPr="00ED73AC" w14:paraId="5DE2F421" w14:textId="77777777" w:rsidTr="00345812">
              <w:trPr>
                <w:trHeight w:val="864"/>
              </w:trPr>
              <w:tc>
                <w:tcPr>
                  <w:tcW w:w="219" w:type="pct"/>
                  <w:hideMark/>
                </w:tcPr>
                <w:p w14:paraId="14817959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g)</w:t>
                  </w:r>
                </w:p>
              </w:tc>
              <w:tc>
                <w:tcPr>
                  <w:tcW w:w="3777" w:type="pct"/>
                  <w:hideMark/>
                </w:tcPr>
                <w:p w14:paraId="70D4956D" w14:textId="14F999E2" w:rsidR="00345812" w:rsidRPr="00ED73AC" w:rsidRDefault="00345812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Thần kinh</w:t>
                  </w:r>
                  <w:r w:rsidR="00DF2F2B">
                    <w:rPr>
                      <w:i/>
                      <w:iCs/>
                    </w:rPr>
                    <w:t xml:space="preserve">: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..</w:t>
                  </w:r>
                  <w:r w:rsidR="00DF2F2B">
                    <w:t>.</w:t>
                  </w:r>
                </w:p>
                <w:p w14:paraId="485018BC" w14:textId="07542358" w:rsidR="00345812" w:rsidRPr="00345812" w:rsidRDefault="00345812" w:rsidP="00DF2F2B">
                  <w:pPr>
                    <w:adjustRightInd w:val="0"/>
                    <w:snapToGrid w:val="0"/>
                    <w:spacing w:before="40" w:after="80"/>
                    <w:rPr>
                      <w:sz w:val="10"/>
                      <w:szCs w:val="10"/>
                    </w:rPr>
                  </w:pP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  <w:hideMark/>
                </w:tcPr>
                <w:p w14:paraId="43D1ACE7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345812" w:rsidRPr="00ED73AC" w14:paraId="794B33F0" w14:textId="77777777" w:rsidTr="00345812">
              <w:trPr>
                <w:trHeight w:val="864"/>
              </w:trPr>
              <w:tc>
                <w:tcPr>
                  <w:tcW w:w="219" w:type="pct"/>
                  <w:hideMark/>
                </w:tcPr>
                <w:p w14:paraId="603C36F6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h)</w:t>
                  </w:r>
                </w:p>
              </w:tc>
              <w:tc>
                <w:tcPr>
                  <w:tcW w:w="3777" w:type="pct"/>
                  <w:hideMark/>
                </w:tcPr>
                <w:p w14:paraId="39DC2426" w14:textId="3197C244" w:rsidR="00345812" w:rsidRPr="00ED73AC" w:rsidRDefault="00345812" w:rsidP="00DF2F2B">
                  <w:pPr>
                    <w:adjustRightInd w:val="0"/>
                    <w:snapToGrid w:val="0"/>
                    <w:spacing w:before="120" w:after="120"/>
                  </w:pPr>
                  <w:r w:rsidRPr="00ED73AC">
                    <w:rPr>
                      <w:i/>
                      <w:iCs/>
                    </w:rPr>
                    <w:t>Tâm thần</w:t>
                  </w:r>
                  <w:r w:rsidR="00DF2F2B">
                    <w:rPr>
                      <w:i/>
                      <w:iCs/>
                    </w:rPr>
                    <w:t xml:space="preserve">: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  <w:p w14:paraId="2DB43E6C" w14:textId="62C98C90" w:rsidR="00345812" w:rsidRPr="00DF2F2B" w:rsidRDefault="00345812" w:rsidP="00DF2F2B">
                  <w:pPr>
                    <w:adjustRightInd w:val="0"/>
                    <w:snapToGrid w:val="0"/>
                    <w:spacing w:before="40" w:after="80"/>
                    <w:rPr>
                      <w:sz w:val="10"/>
                      <w:szCs w:val="10"/>
                    </w:rPr>
                  </w:pP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</w:p>
              </w:tc>
              <w:tc>
                <w:tcPr>
                  <w:tcW w:w="1004" w:type="pct"/>
                  <w:hideMark/>
                </w:tcPr>
                <w:p w14:paraId="76CB88C7" w14:textId="77777777" w:rsidR="00345812" w:rsidRPr="00ED73AC" w:rsidRDefault="00345812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5610F8E8" w14:textId="77777777" w:rsidTr="0025434B">
              <w:trPr>
                <w:trHeight w:val="1100"/>
              </w:trPr>
              <w:tc>
                <w:tcPr>
                  <w:tcW w:w="219" w:type="pct"/>
                  <w:hideMark/>
                </w:tcPr>
                <w:p w14:paraId="54ED19D3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2.</w:t>
                  </w:r>
                </w:p>
              </w:tc>
              <w:tc>
                <w:tcPr>
                  <w:tcW w:w="3777" w:type="pct"/>
                  <w:hideMark/>
                </w:tcPr>
                <w:p w14:paraId="3E069C3C" w14:textId="7B211171" w:rsidR="00DF2F2B" w:rsidRPr="00ED73AC" w:rsidRDefault="00621B90" w:rsidP="00DF2F2B">
                  <w:pPr>
                    <w:adjustRightInd w:val="0"/>
                    <w:snapToGrid w:val="0"/>
                    <w:spacing w:before="80" w:after="80"/>
                  </w:pPr>
                  <w:r w:rsidRPr="00ED73AC">
                    <w:rPr>
                      <w:b/>
                      <w:bCs/>
                    </w:rPr>
                    <w:t xml:space="preserve">Ngoại khoa: </w:t>
                  </w:r>
                  <w:r w:rsidRPr="00ED73AC">
                    <w:t>……………………………………………………………………….</w:t>
                  </w:r>
                  <w:r w:rsidR="00DF2F2B" w:rsidRPr="00ED73AC">
                    <w:t>…………………………………………………………………</w:t>
                  </w:r>
                  <w:r w:rsidR="00DF2F2B">
                    <w:t>…………</w:t>
                  </w:r>
                </w:p>
                <w:p w14:paraId="770511CD" w14:textId="3EFB932E" w:rsidR="00621B90" w:rsidRPr="00ED73AC" w:rsidRDefault="00621B90" w:rsidP="00DF2F2B">
                  <w:pPr>
                    <w:adjustRightInd w:val="0"/>
                    <w:snapToGrid w:val="0"/>
                    <w:spacing w:beforeLines="30" w:before="72" w:afterLines="50" w:after="120"/>
                    <w:ind w:right="560"/>
                  </w:pP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</w:p>
              </w:tc>
              <w:tc>
                <w:tcPr>
                  <w:tcW w:w="1004" w:type="pct"/>
                  <w:hideMark/>
                </w:tcPr>
                <w:p w14:paraId="1888E048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253F3DED" w14:textId="77777777" w:rsidTr="0025434B">
              <w:trPr>
                <w:trHeight w:val="1116"/>
              </w:trPr>
              <w:tc>
                <w:tcPr>
                  <w:tcW w:w="219" w:type="pct"/>
                  <w:hideMark/>
                </w:tcPr>
                <w:p w14:paraId="6429B272" w14:textId="1C62543F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3</w:t>
                  </w:r>
                  <w:r w:rsidR="00DF2F2B">
                    <w:rPr>
                      <w:b/>
                      <w:bCs/>
                    </w:rPr>
                    <w:t>.</w:t>
                  </w:r>
                </w:p>
              </w:tc>
              <w:tc>
                <w:tcPr>
                  <w:tcW w:w="3777" w:type="pct"/>
                  <w:hideMark/>
                </w:tcPr>
                <w:p w14:paraId="26B02993" w14:textId="7EBAD126" w:rsidR="00621B90" w:rsidRPr="00ED73AC" w:rsidRDefault="00621B90" w:rsidP="00DF2F2B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rPr>
                      <w:b/>
                      <w:bCs/>
                    </w:rPr>
                    <w:t xml:space="preserve">Da liễu: </w:t>
                  </w:r>
                  <w:r w:rsidR="00DF2F2B" w:rsidRPr="00ED73AC">
                    <w:t>……………………………………………………………………….…………………………………………………………………</w:t>
                  </w:r>
                  <w:r w:rsidR="00DF2F2B">
                    <w:t>…………</w:t>
                  </w:r>
                  <w:r w:rsidRPr="00ED73AC">
                    <w:t>Phân loại:</w:t>
                  </w:r>
                  <w:r w:rsidR="00DF2F2B"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</w:t>
                  </w:r>
                  <w:r w:rsidR="00DF2F2B">
                    <w:t>...</w:t>
                  </w:r>
                </w:p>
              </w:tc>
              <w:tc>
                <w:tcPr>
                  <w:tcW w:w="1004" w:type="pct"/>
                  <w:hideMark/>
                </w:tcPr>
                <w:p w14:paraId="4F37A845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4F218684" w14:textId="77777777" w:rsidTr="0025434B">
              <w:trPr>
                <w:trHeight w:val="1132"/>
              </w:trPr>
              <w:tc>
                <w:tcPr>
                  <w:tcW w:w="219" w:type="pct"/>
                  <w:hideMark/>
                </w:tcPr>
                <w:p w14:paraId="0637854B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4.</w:t>
                  </w:r>
                </w:p>
              </w:tc>
              <w:tc>
                <w:tcPr>
                  <w:tcW w:w="3777" w:type="pct"/>
                  <w:hideMark/>
                </w:tcPr>
                <w:p w14:paraId="190F95B8" w14:textId="5EDAAE3A" w:rsidR="00621B90" w:rsidRPr="00ED73AC" w:rsidRDefault="00621B90" w:rsidP="00DF2F2B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rPr>
                      <w:b/>
                      <w:bCs/>
                    </w:rPr>
                    <w:t xml:space="preserve">Sản phụ khoa: </w:t>
                  </w:r>
                  <w:r w:rsidR="00DF2F2B" w:rsidRPr="00ED73AC">
                    <w:t>……………………………………………………………………….…………………………………………………………………</w:t>
                  </w:r>
                  <w:r w:rsidR="00DF2F2B">
                    <w:t>…………</w:t>
                  </w:r>
                  <w:r w:rsidRPr="00ED73AC">
                    <w:t>Phân loại:</w:t>
                  </w:r>
                  <w:r w:rsidR="00DF2F2B">
                    <w:rPr>
                      <w:color w:val="FFFFFF" w:themeColor="background1"/>
                    </w:rPr>
                    <w:t xml:space="preserve"> </w:t>
                  </w:r>
                  <w:r w:rsidR="00DF2F2B" w:rsidRPr="00ED73AC">
                    <w:t>…………………………………………………………</w:t>
                  </w:r>
                  <w:r w:rsidR="00DF2F2B">
                    <w:t>…...</w:t>
                  </w:r>
                </w:p>
              </w:tc>
              <w:tc>
                <w:tcPr>
                  <w:tcW w:w="1004" w:type="pct"/>
                  <w:hideMark/>
                </w:tcPr>
                <w:p w14:paraId="05EF79D5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73C972C8" w14:textId="77777777" w:rsidTr="00DA37C2">
              <w:tc>
                <w:tcPr>
                  <w:tcW w:w="219" w:type="pct"/>
                  <w:hideMark/>
                </w:tcPr>
                <w:p w14:paraId="54326140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5.</w:t>
                  </w:r>
                </w:p>
              </w:tc>
              <w:tc>
                <w:tcPr>
                  <w:tcW w:w="4781" w:type="pct"/>
                  <w:gridSpan w:val="2"/>
                  <w:hideMark/>
                </w:tcPr>
                <w:p w14:paraId="2BC9B249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Mắt:</w:t>
                  </w:r>
                </w:p>
              </w:tc>
            </w:tr>
            <w:tr w:rsidR="00621B90" w:rsidRPr="00ED73AC" w14:paraId="723210F2" w14:textId="77777777" w:rsidTr="006E242D">
              <w:tc>
                <w:tcPr>
                  <w:tcW w:w="3996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124561D0" w14:textId="4B8D4EFF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i/>
                      <w:iCs/>
                    </w:rPr>
                    <w:t>Kết quả khám thị lực: </w:t>
                  </w:r>
                  <w:r w:rsidRPr="00ED73AC">
                    <w:t>Không kính: Mắt phải………………. Mắt trái………………….</w:t>
                  </w:r>
                </w:p>
                <w:p w14:paraId="0AC6257C" w14:textId="452B0AAD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>                                          Có kính: Mắt phải………………. Mắt trái………………….</w:t>
                  </w:r>
                </w:p>
              </w:tc>
              <w:tc>
                <w:tcPr>
                  <w:tcW w:w="1004" w:type="pct"/>
                  <w:vMerge w:val="restart"/>
                  <w:tcBorders>
                    <w:left w:val="single" w:sz="4" w:space="0" w:color="auto"/>
                  </w:tcBorders>
                  <w:hideMark/>
                </w:tcPr>
                <w:p w14:paraId="6E98AD02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7CC57A3B" w14:textId="77777777" w:rsidTr="00275E30">
              <w:trPr>
                <w:trHeight w:val="1580"/>
              </w:trPr>
              <w:tc>
                <w:tcPr>
                  <w:tcW w:w="3996" w:type="pct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5F82DC" w14:textId="2BF6F1A0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rPr>
                      <w:i/>
                      <w:iCs/>
                    </w:rPr>
                    <w:t xml:space="preserve">Các bệnh về mắt (nếu có): </w:t>
                  </w:r>
                  <w:r w:rsidRPr="00ED73AC">
                    <w:t>………………………………………………………………</w:t>
                  </w:r>
                </w:p>
                <w:p w14:paraId="4660E506" w14:textId="77777777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t>…………………………………………………………………………………………...</w:t>
                  </w:r>
                </w:p>
                <w:p w14:paraId="4369C5DC" w14:textId="77777777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t>…………………………………………………………………………………………...</w:t>
                  </w:r>
                </w:p>
                <w:p w14:paraId="05C1116C" w14:textId="0E3EFDC3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  <w:jc w:val="right"/>
                  </w:pPr>
                  <w:r w:rsidRPr="00ED73AC">
                    <w:t>Phân loại:</w:t>
                  </w:r>
                  <w:r w:rsidRPr="00ED73AC">
                    <w:rPr>
                      <w:color w:val="FFFFFF" w:themeColor="background1"/>
                    </w:rPr>
                    <w:t>……</w:t>
                  </w:r>
                </w:p>
              </w:tc>
              <w:tc>
                <w:tcPr>
                  <w:tcW w:w="1004" w:type="pct"/>
                  <w:vMerge/>
                  <w:tcBorders>
                    <w:left w:val="single" w:sz="4" w:space="0" w:color="auto"/>
                  </w:tcBorders>
                  <w:hideMark/>
                </w:tcPr>
                <w:p w14:paraId="5AC6194D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</w:p>
              </w:tc>
            </w:tr>
            <w:tr w:rsidR="00621B90" w:rsidRPr="00ED73AC" w14:paraId="7A7FEEDC" w14:textId="77777777" w:rsidTr="00DA37C2">
              <w:tc>
                <w:tcPr>
                  <w:tcW w:w="219" w:type="pct"/>
                  <w:hideMark/>
                </w:tcPr>
                <w:p w14:paraId="5F5E0669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6.</w:t>
                  </w:r>
                </w:p>
              </w:tc>
              <w:tc>
                <w:tcPr>
                  <w:tcW w:w="4781" w:type="pct"/>
                  <w:gridSpan w:val="2"/>
                  <w:hideMark/>
                </w:tcPr>
                <w:p w14:paraId="3528D4FE" w14:textId="288E93C2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Tai - Mũi - Họng</w:t>
                  </w:r>
                </w:p>
              </w:tc>
            </w:tr>
            <w:tr w:rsidR="00621B90" w:rsidRPr="00ED73AC" w14:paraId="41630EBC" w14:textId="77777777" w:rsidTr="006E242D">
              <w:tc>
                <w:tcPr>
                  <w:tcW w:w="3996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1EB495E8" w14:textId="6A9CC16D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i/>
                      <w:iCs/>
                    </w:rPr>
                    <w:t xml:space="preserve">Kết quả khám thính lực: </w:t>
                  </w:r>
                  <w:r w:rsidRPr="00ED73AC">
                    <w:t>Tai trái: Nói thường……………m; Nói thầm………………m</w:t>
                  </w:r>
                </w:p>
                <w:p w14:paraId="6B95AC31" w14:textId="4E6E0798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t xml:space="preserve">                                      Tai phải: Nói thường……………m; Nói thầm………………m</w:t>
                  </w:r>
                </w:p>
              </w:tc>
              <w:tc>
                <w:tcPr>
                  <w:tcW w:w="1004" w:type="pct"/>
                  <w:vMerge w:val="restart"/>
                  <w:tcBorders>
                    <w:left w:val="single" w:sz="4" w:space="0" w:color="auto"/>
                  </w:tcBorders>
                  <w:hideMark/>
                </w:tcPr>
                <w:p w14:paraId="67FBC936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38ABF595" w14:textId="77777777" w:rsidTr="006E242D">
              <w:trPr>
                <w:trHeight w:val="748"/>
              </w:trPr>
              <w:tc>
                <w:tcPr>
                  <w:tcW w:w="3996" w:type="pct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EB5E2" w14:textId="1078742F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rPr>
                      <w:i/>
                      <w:iCs/>
                    </w:rPr>
                    <w:t xml:space="preserve">Các bệnh về tai mũi họng (nếu có): </w:t>
                  </w:r>
                  <w:r w:rsidRPr="00ED73AC">
                    <w:t>……………………………………………………..</w:t>
                  </w:r>
                </w:p>
                <w:p w14:paraId="5D801B2B" w14:textId="77777777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t>…………………………………………………………………………………………...</w:t>
                  </w:r>
                </w:p>
                <w:p w14:paraId="736E60F3" w14:textId="6C8A3B6B" w:rsidR="00621B90" w:rsidRPr="00ED73AC" w:rsidRDefault="00621B90" w:rsidP="00621B90">
                  <w:pPr>
                    <w:adjustRightInd w:val="0"/>
                    <w:snapToGrid w:val="0"/>
                    <w:spacing w:before="60" w:after="60"/>
                  </w:pPr>
                  <w:r w:rsidRPr="00ED73AC">
                    <w:t>…………………………………………………………………………………………...</w:t>
                  </w:r>
                </w:p>
                <w:p w14:paraId="10390E47" w14:textId="196352D2" w:rsidR="00621B90" w:rsidRPr="00ED73AC" w:rsidRDefault="00621B90" w:rsidP="00621B90">
                  <w:pPr>
                    <w:adjustRightInd w:val="0"/>
                    <w:snapToGrid w:val="0"/>
                    <w:spacing w:before="60" w:after="120"/>
                    <w:jc w:val="right"/>
                  </w:pPr>
                  <w:r w:rsidRPr="00ED73AC">
                    <w:t>Phân loại:</w:t>
                  </w:r>
                  <w:r w:rsidRPr="00ED73AC">
                    <w:rPr>
                      <w:color w:val="FFFFFF" w:themeColor="background1"/>
                    </w:rPr>
                    <w:t>……</w:t>
                  </w:r>
                </w:p>
              </w:tc>
              <w:tc>
                <w:tcPr>
                  <w:tcW w:w="1004" w:type="pct"/>
                  <w:vMerge/>
                  <w:tcBorders>
                    <w:left w:val="single" w:sz="4" w:space="0" w:color="auto"/>
                  </w:tcBorders>
                  <w:hideMark/>
                </w:tcPr>
                <w:p w14:paraId="77E5744F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</w:p>
              </w:tc>
            </w:tr>
            <w:tr w:rsidR="00621B90" w:rsidRPr="00ED73AC" w14:paraId="2A0257BB" w14:textId="77777777" w:rsidTr="00DA37C2">
              <w:tc>
                <w:tcPr>
                  <w:tcW w:w="219" w:type="pct"/>
                  <w:hideMark/>
                </w:tcPr>
                <w:p w14:paraId="38735B2A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7.</w:t>
                  </w:r>
                </w:p>
              </w:tc>
              <w:tc>
                <w:tcPr>
                  <w:tcW w:w="4781" w:type="pct"/>
                  <w:gridSpan w:val="2"/>
                  <w:hideMark/>
                </w:tcPr>
                <w:p w14:paraId="3C7D3260" w14:textId="4A2C7172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</w:pPr>
                  <w:r w:rsidRPr="00ED73AC">
                    <w:rPr>
                      <w:b/>
                      <w:bCs/>
                    </w:rPr>
                    <w:t>Răng - Hàm - Mặt</w:t>
                  </w:r>
                </w:p>
              </w:tc>
            </w:tr>
            <w:tr w:rsidR="00621B90" w:rsidRPr="00ED73AC" w14:paraId="1055894E" w14:textId="77777777" w:rsidTr="006E242D">
              <w:trPr>
                <w:trHeight w:val="742"/>
              </w:trPr>
              <w:tc>
                <w:tcPr>
                  <w:tcW w:w="3996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36EC6605" w14:textId="779F4DBB" w:rsidR="00621B90" w:rsidRPr="00ED73AC" w:rsidRDefault="00621B90" w:rsidP="00621B90">
                  <w:pPr>
                    <w:adjustRightInd w:val="0"/>
                    <w:snapToGrid w:val="0"/>
                    <w:spacing w:before="80" w:after="80"/>
                  </w:pPr>
                  <w:r w:rsidRPr="00ED73AC">
                    <w:rPr>
                      <w:i/>
                      <w:iCs/>
                    </w:rPr>
                    <w:t>Kết quả khám: </w:t>
                  </w:r>
                  <w:r w:rsidRPr="00ED73AC">
                    <w:t>Hàm trên: ………………………………………………………………..</w:t>
                  </w:r>
                </w:p>
                <w:p w14:paraId="2612936D" w14:textId="19A1995D" w:rsidR="00621B90" w:rsidRPr="00ED73AC" w:rsidRDefault="00621B90" w:rsidP="00621B90">
                  <w:pPr>
                    <w:adjustRightInd w:val="0"/>
                    <w:snapToGrid w:val="0"/>
                    <w:spacing w:before="80" w:after="80"/>
                  </w:pPr>
                  <w:r w:rsidRPr="00ED73AC">
                    <w:t>                        Hàm dưới: ……………………………………………………………….</w:t>
                  </w:r>
                </w:p>
              </w:tc>
              <w:tc>
                <w:tcPr>
                  <w:tcW w:w="1004" w:type="pct"/>
                  <w:vMerge w:val="restart"/>
                  <w:tcBorders>
                    <w:left w:val="single" w:sz="4" w:space="0" w:color="auto"/>
                  </w:tcBorders>
                  <w:hideMark/>
                </w:tcPr>
                <w:p w14:paraId="31AE8C9F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t> </w:t>
                  </w:r>
                </w:p>
              </w:tc>
            </w:tr>
            <w:tr w:rsidR="00621B90" w:rsidRPr="00ED73AC" w14:paraId="1015FACD" w14:textId="77777777" w:rsidTr="006E242D">
              <w:trPr>
                <w:trHeight w:val="698"/>
              </w:trPr>
              <w:tc>
                <w:tcPr>
                  <w:tcW w:w="3996" w:type="pct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6CC33" w14:textId="2BAB78B4" w:rsidR="00621B90" w:rsidRPr="00ED73AC" w:rsidRDefault="00621B90" w:rsidP="00621B90">
                  <w:pPr>
                    <w:adjustRightInd w:val="0"/>
                    <w:snapToGrid w:val="0"/>
                    <w:spacing w:before="80" w:after="80"/>
                  </w:pPr>
                  <w:r w:rsidRPr="00ED73AC">
                    <w:t>Các bệnh về răng hàm mặt (nếu có): ……………………………………………………</w:t>
                  </w:r>
                </w:p>
                <w:p w14:paraId="0AE7723F" w14:textId="628FF2D2" w:rsidR="00621B90" w:rsidRPr="00ED73AC" w:rsidRDefault="00621B90" w:rsidP="00621B90">
                  <w:pPr>
                    <w:adjustRightInd w:val="0"/>
                    <w:snapToGrid w:val="0"/>
                    <w:spacing w:before="80" w:after="80"/>
                  </w:pPr>
                  <w:r w:rsidRPr="00ED73AC">
                    <w:t>…………………………………………………………………………………………...</w:t>
                  </w:r>
                </w:p>
                <w:p w14:paraId="3C812B23" w14:textId="2C995023" w:rsidR="00621B90" w:rsidRPr="00ED73AC" w:rsidRDefault="00621B90" w:rsidP="00621B90">
                  <w:pPr>
                    <w:adjustRightInd w:val="0"/>
                    <w:snapToGrid w:val="0"/>
                    <w:spacing w:before="40" w:after="120"/>
                    <w:jc w:val="right"/>
                  </w:pPr>
                  <w:r w:rsidRPr="00ED73AC">
                    <w:t>Phân loại:</w:t>
                  </w:r>
                  <w:r w:rsidRPr="00ED73AC">
                    <w:rPr>
                      <w:color w:val="FFFFFF" w:themeColor="background1"/>
                    </w:rPr>
                    <w:t>……</w:t>
                  </w:r>
                </w:p>
              </w:tc>
              <w:tc>
                <w:tcPr>
                  <w:tcW w:w="1004" w:type="pct"/>
                  <w:vMerge/>
                  <w:tcBorders>
                    <w:left w:val="single" w:sz="4" w:space="0" w:color="auto"/>
                  </w:tcBorders>
                  <w:hideMark/>
                </w:tcPr>
                <w:p w14:paraId="4260A13A" w14:textId="77777777" w:rsidR="00621B90" w:rsidRPr="00ED73AC" w:rsidRDefault="00621B90" w:rsidP="00621B90">
                  <w:pPr>
                    <w:adjustRightInd w:val="0"/>
                    <w:snapToGrid w:val="0"/>
                    <w:spacing w:before="40" w:after="40"/>
                    <w:jc w:val="center"/>
                  </w:pPr>
                </w:p>
              </w:tc>
            </w:tr>
          </w:tbl>
          <w:p w14:paraId="61FFB13E" w14:textId="42E6696F" w:rsidR="00C85714" w:rsidRPr="00ED73AC" w:rsidRDefault="00C85714" w:rsidP="006368EC">
            <w:pPr>
              <w:adjustRightInd w:val="0"/>
              <w:snapToGrid w:val="0"/>
              <w:spacing w:after="240"/>
              <w:ind w:left="-567" w:firstLine="720"/>
              <w:jc w:val="both"/>
              <w:rPr>
                <w:b/>
                <w:bCs/>
              </w:rPr>
            </w:pPr>
          </w:p>
          <w:p w14:paraId="56B2EADB" w14:textId="4D5C1E35" w:rsidR="00C85714" w:rsidRPr="00ED73AC" w:rsidRDefault="004959B0" w:rsidP="006368EC">
            <w:pPr>
              <w:adjustRightInd w:val="0"/>
              <w:snapToGrid w:val="0"/>
              <w:spacing w:after="240"/>
              <w:ind w:left="-567" w:firstLine="720"/>
              <w:jc w:val="both"/>
            </w:pPr>
            <w:r w:rsidRPr="00ED73AC">
              <w:rPr>
                <w:b/>
                <w:bCs/>
              </w:rPr>
              <w:t>III. KHÁM CẬN LÂM SÀNG</w:t>
            </w:r>
          </w:p>
          <w:p w14:paraId="7C195FC3" w14:textId="734CEA15" w:rsidR="006368EC" w:rsidRPr="00ED73AC" w:rsidRDefault="006368EC" w:rsidP="006368EC">
            <w:pPr>
              <w:adjustRightInd w:val="0"/>
              <w:snapToGrid w:val="0"/>
              <w:spacing w:after="120"/>
              <w:jc w:val="both"/>
            </w:pPr>
            <w:r w:rsidRPr="00ED73AC">
              <w:rPr>
                <w:b/>
                <w:bCs/>
              </w:rPr>
              <w:t xml:space="preserve"> Khám sức khỏe định kỳ (cận lâm sàng thực hiện theo chỉ định của bác sỹ)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98"/>
              <w:gridCol w:w="2156"/>
            </w:tblGrid>
            <w:tr w:rsidR="006368EC" w:rsidRPr="00ED73AC" w14:paraId="3041321E" w14:textId="77777777" w:rsidTr="006368EC">
              <w:tc>
                <w:tcPr>
                  <w:tcW w:w="4007" w:type="pct"/>
                  <w:hideMark/>
                </w:tcPr>
                <w:p w14:paraId="747BAE7A" w14:textId="77777777" w:rsidR="006368EC" w:rsidRPr="00ED73AC" w:rsidRDefault="006368EC" w:rsidP="006368EC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rPr>
                      <w:b/>
                      <w:bCs/>
                    </w:rPr>
                    <w:t>Nội dung khám</w:t>
                  </w:r>
                </w:p>
              </w:tc>
              <w:tc>
                <w:tcPr>
                  <w:tcW w:w="993" w:type="pct"/>
                  <w:hideMark/>
                </w:tcPr>
                <w:p w14:paraId="47E17B3A" w14:textId="77777777" w:rsidR="006368EC" w:rsidRPr="00ED73AC" w:rsidRDefault="006368EC" w:rsidP="006368EC">
                  <w:pPr>
                    <w:adjustRightInd w:val="0"/>
                    <w:snapToGrid w:val="0"/>
                    <w:spacing w:before="40" w:after="40"/>
                    <w:jc w:val="center"/>
                  </w:pPr>
                  <w:r w:rsidRPr="00ED73AC">
                    <w:rPr>
                      <w:b/>
                      <w:bCs/>
                    </w:rPr>
                    <w:t>Họ tên, chữ ký của</w:t>
                  </w:r>
                  <w:r w:rsidRPr="00ED73AC">
                    <w:t> </w:t>
                  </w:r>
                  <w:r w:rsidRPr="00ED73AC">
                    <w:rPr>
                      <w:b/>
                      <w:bCs/>
                    </w:rPr>
                    <w:t>Bác sỹ</w:t>
                  </w:r>
                </w:p>
              </w:tc>
            </w:tr>
          </w:tbl>
          <w:p w14:paraId="44AE6BE0" w14:textId="77777777" w:rsidR="001140EA" w:rsidRDefault="001140EA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672C417C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4FE5AFE4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54A7096E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505BEF36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578BBDE1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516EF36F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7C16AF87" w14:textId="77777777" w:rsidR="00DF2F2B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  <w:p w14:paraId="73E52D41" w14:textId="5CE044D0" w:rsidR="00DF2F2B" w:rsidRPr="00ED73AC" w:rsidRDefault="00DF2F2B" w:rsidP="00CB069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0"/>
              </w:rPr>
            </w:pPr>
          </w:p>
        </w:tc>
      </w:tr>
    </w:tbl>
    <w:p w14:paraId="17AE95C7" w14:textId="07F7B1A2" w:rsidR="00C94CE2" w:rsidRPr="00ED73AC" w:rsidRDefault="00C94CE2" w:rsidP="00C737EA">
      <w:pPr>
        <w:rPr>
          <w:sz w:val="2"/>
        </w:rPr>
      </w:pPr>
    </w:p>
    <w:sectPr w:rsidR="00C94CE2" w:rsidRPr="00ED73AC" w:rsidSect="002345AB">
      <w:type w:val="continuous"/>
      <w:pgSz w:w="23814" w:h="16839" w:orient="landscape" w:code="8"/>
      <w:pgMar w:top="284" w:right="567" w:bottom="142" w:left="567" w:header="720" w:footer="720" w:gutter="0"/>
      <w:cols w:num="2"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36DA44" w14:textId="77777777" w:rsidR="00F07404" w:rsidRDefault="00F07404" w:rsidP="00885EC7">
      <w:r>
        <w:separator/>
      </w:r>
    </w:p>
  </w:endnote>
  <w:endnote w:type="continuationSeparator" w:id="0">
    <w:p w14:paraId="4BC2E960" w14:textId="77777777" w:rsidR="00F07404" w:rsidRDefault="00F07404" w:rsidP="0088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8BB60" w14:textId="77777777" w:rsidR="00F07404" w:rsidRDefault="00F07404" w:rsidP="00885EC7">
      <w:r>
        <w:separator/>
      </w:r>
    </w:p>
  </w:footnote>
  <w:footnote w:type="continuationSeparator" w:id="0">
    <w:p w14:paraId="0BAEFE43" w14:textId="77777777" w:rsidR="00F07404" w:rsidRDefault="00F07404" w:rsidP="00885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07E8B3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08AC0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0CB8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C026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DE240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9342F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6FA0A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F8E58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C300D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FCCF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A006572"/>
    <w:multiLevelType w:val="hybridMultilevel"/>
    <w:tmpl w:val="DA569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62F84"/>
    <w:multiLevelType w:val="hybridMultilevel"/>
    <w:tmpl w:val="F2D0A640"/>
    <w:lvl w:ilvl="0" w:tplc="7F72B958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1E072DF9"/>
    <w:multiLevelType w:val="hybridMultilevel"/>
    <w:tmpl w:val="103C39B2"/>
    <w:lvl w:ilvl="0" w:tplc="BB461D08">
      <w:start w:val="1"/>
      <w:numFmt w:val="upperRoman"/>
      <w:lvlText w:val="%1."/>
      <w:lvlJc w:val="left"/>
      <w:pPr>
        <w:ind w:left="87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3" w15:restartNumberingAfterBreak="0">
    <w:nsid w:val="2DC47083"/>
    <w:multiLevelType w:val="hybridMultilevel"/>
    <w:tmpl w:val="A3EE7EDA"/>
    <w:lvl w:ilvl="0" w:tplc="6A18A496">
      <w:numFmt w:val="bullet"/>
      <w:lvlText w:val="-"/>
      <w:lvlJc w:val="left"/>
      <w:pPr>
        <w:ind w:left="63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alibr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alibr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Symbol" w:hAnsi="Symbol" w:hint="default"/>
      </w:rPr>
    </w:lvl>
  </w:abstractNum>
  <w:abstractNum w:abstractNumId="14" w15:restartNumberingAfterBreak="0">
    <w:nsid w:val="350077D4"/>
    <w:multiLevelType w:val="hybridMultilevel"/>
    <w:tmpl w:val="FA2CF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C635C"/>
    <w:multiLevelType w:val="hybridMultilevel"/>
    <w:tmpl w:val="6E726AB4"/>
    <w:lvl w:ilvl="0" w:tplc="9AB20B8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234EC"/>
    <w:multiLevelType w:val="hybridMultilevel"/>
    <w:tmpl w:val="1AB61E4A"/>
    <w:lvl w:ilvl="0" w:tplc="1FE610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57A48"/>
    <w:multiLevelType w:val="hybridMultilevel"/>
    <w:tmpl w:val="164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C3989"/>
    <w:multiLevelType w:val="hybridMultilevel"/>
    <w:tmpl w:val="6384229E"/>
    <w:lvl w:ilvl="0" w:tplc="491C23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55B2E"/>
    <w:multiLevelType w:val="hybridMultilevel"/>
    <w:tmpl w:val="10D64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81CA1"/>
    <w:multiLevelType w:val="hybridMultilevel"/>
    <w:tmpl w:val="47D42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62877"/>
    <w:multiLevelType w:val="hybridMultilevel"/>
    <w:tmpl w:val="8AF44386"/>
    <w:lvl w:ilvl="0" w:tplc="CC405426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2" w15:restartNumberingAfterBreak="0">
    <w:nsid w:val="76237E50"/>
    <w:multiLevelType w:val="hybridMultilevel"/>
    <w:tmpl w:val="6DA6F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75EBD"/>
    <w:multiLevelType w:val="hybridMultilevel"/>
    <w:tmpl w:val="6E90F4FC"/>
    <w:lvl w:ilvl="0" w:tplc="4808E8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624355">
    <w:abstractNumId w:val="9"/>
  </w:num>
  <w:num w:numId="2" w16cid:durableId="1180195569">
    <w:abstractNumId w:val="7"/>
  </w:num>
  <w:num w:numId="3" w16cid:durableId="484203062">
    <w:abstractNumId w:val="6"/>
  </w:num>
  <w:num w:numId="4" w16cid:durableId="1467551400">
    <w:abstractNumId w:val="5"/>
  </w:num>
  <w:num w:numId="5" w16cid:durableId="97990707">
    <w:abstractNumId w:val="4"/>
  </w:num>
  <w:num w:numId="6" w16cid:durableId="1106534954">
    <w:abstractNumId w:val="8"/>
  </w:num>
  <w:num w:numId="7" w16cid:durableId="1417435215">
    <w:abstractNumId w:val="3"/>
  </w:num>
  <w:num w:numId="8" w16cid:durableId="1509950575">
    <w:abstractNumId w:val="2"/>
  </w:num>
  <w:num w:numId="9" w16cid:durableId="932469981">
    <w:abstractNumId w:val="1"/>
  </w:num>
  <w:num w:numId="10" w16cid:durableId="2030452053">
    <w:abstractNumId w:val="0"/>
  </w:num>
  <w:num w:numId="11" w16cid:durableId="565991693">
    <w:abstractNumId w:val="10"/>
  </w:num>
  <w:num w:numId="12" w16cid:durableId="619653137">
    <w:abstractNumId w:val="20"/>
  </w:num>
  <w:num w:numId="13" w16cid:durableId="603267606">
    <w:abstractNumId w:val="14"/>
  </w:num>
  <w:num w:numId="14" w16cid:durableId="448401125">
    <w:abstractNumId w:val="19"/>
  </w:num>
  <w:num w:numId="15" w16cid:durableId="666596162">
    <w:abstractNumId w:val="22"/>
  </w:num>
  <w:num w:numId="16" w16cid:durableId="909848336">
    <w:abstractNumId w:val="17"/>
  </w:num>
  <w:num w:numId="17" w16cid:durableId="660885214">
    <w:abstractNumId w:val="13"/>
  </w:num>
  <w:num w:numId="18" w16cid:durableId="463550155">
    <w:abstractNumId w:val="11"/>
  </w:num>
  <w:num w:numId="19" w16cid:durableId="1952127980">
    <w:abstractNumId w:val="21"/>
  </w:num>
  <w:num w:numId="20" w16cid:durableId="971980249">
    <w:abstractNumId w:val="12"/>
  </w:num>
  <w:num w:numId="21" w16cid:durableId="1743985186">
    <w:abstractNumId w:val="15"/>
  </w:num>
  <w:num w:numId="22" w16cid:durableId="1125078349">
    <w:abstractNumId w:val="23"/>
  </w:num>
  <w:num w:numId="23" w16cid:durableId="623077029">
    <w:abstractNumId w:val="16"/>
  </w:num>
  <w:num w:numId="24" w16cid:durableId="142738693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9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9E7"/>
    <w:rsid w:val="00012600"/>
    <w:rsid w:val="0001360B"/>
    <w:rsid w:val="00016A02"/>
    <w:rsid w:val="00016CCE"/>
    <w:rsid w:val="00020CC4"/>
    <w:rsid w:val="0002157C"/>
    <w:rsid w:val="00021C87"/>
    <w:rsid w:val="00023976"/>
    <w:rsid w:val="00025043"/>
    <w:rsid w:val="000261A7"/>
    <w:rsid w:val="00026824"/>
    <w:rsid w:val="00030BFD"/>
    <w:rsid w:val="00044EB5"/>
    <w:rsid w:val="0004697C"/>
    <w:rsid w:val="000521F5"/>
    <w:rsid w:val="0005266F"/>
    <w:rsid w:val="0005620D"/>
    <w:rsid w:val="00056914"/>
    <w:rsid w:val="00067C8F"/>
    <w:rsid w:val="00073631"/>
    <w:rsid w:val="000742B5"/>
    <w:rsid w:val="000824D5"/>
    <w:rsid w:val="00087BD1"/>
    <w:rsid w:val="00092DE3"/>
    <w:rsid w:val="00093343"/>
    <w:rsid w:val="00095796"/>
    <w:rsid w:val="000B1994"/>
    <w:rsid w:val="000B248A"/>
    <w:rsid w:val="000B4972"/>
    <w:rsid w:val="000B4A31"/>
    <w:rsid w:val="000B69F3"/>
    <w:rsid w:val="000C0637"/>
    <w:rsid w:val="000C2F8B"/>
    <w:rsid w:val="000D246E"/>
    <w:rsid w:val="000D3298"/>
    <w:rsid w:val="000E56A2"/>
    <w:rsid w:val="000E7B8B"/>
    <w:rsid w:val="000E7BCA"/>
    <w:rsid w:val="000F1559"/>
    <w:rsid w:val="000F1CF3"/>
    <w:rsid w:val="000F6263"/>
    <w:rsid w:val="000F7D2C"/>
    <w:rsid w:val="001031FF"/>
    <w:rsid w:val="001055EF"/>
    <w:rsid w:val="0010590B"/>
    <w:rsid w:val="00105FF7"/>
    <w:rsid w:val="001140EA"/>
    <w:rsid w:val="00120726"/>
    <w:rsid w:val="00122AFC"/>
    <w:rsid w:val="001238D2"/>
    <w:rsid w:val="00124575"/>
    <w:rsid w:val="00127E1F"/>
    <w:rsid w:val="00127E24"/>
    <w:rsid w:val="001359FE"/>
    <w:rsid w:val="00146442"/>
    <w:rsid w:val="00150357"/>
    <w:rsid w:val="00151489"/>
    <w:rsid w:val="00153258"/>
    <w:rsid w:val="00162EB7"/>
    <w:rsid w:val="00162EC1"/>
    <w:rsid w:val="00165E09"/>
    <w:rsid w:val="00166544"/>
    <w:rsid w:val="0016681C"/>
    <w:rsid w:val="00170985"/>
    <w:rsid w:val="0017257F"/>
    <w:rsid w:val="00172D1F"/>
    <w:rsid w:val="001756E2"/>
    <w:rsid w:val="001819AE"/>
    <w:rsid w:val="00187894"/>
    <w:rsid w:val="001970C9"/>
    <w:rsid w:val="001A5000"/>
    <w:rsid w:val="001A506F"/>
    <w:rsid w:val="001B0BF9"/>
    <w:rsid w:val="001B115A"/>
    <w:rsid w:val="001B38DE"/>
    <w:rsid w:val="001B3AC2"/>
    <w:rsid w:val="001B3DD9"/>
    <w:rsid w:val="001B4BAD"/>
    <w:rsid w:val="001C1624"/>
    <w:rsid w:val="001C298E"/>
    <w:rsid w:val="001C33C8"/>
    <w:rsid w:val="001C7F0E"/>
    <w:rsid w:val="001E3E74"/>
    <w:rsid w:val="001E4471"/>
    <w:rsid w:val="001E4CCB"/>
    <w:rsid w:val="001E53D9"/>
    <w:rsid w:val="001F0D9E"/>
    <w:rsid w:val="001F14B4"/>
    <w:rsid w:val="001F1C16"/>
    <w:rsid w:val="001F21F2"/>
    <w:rsid w:val="001F2BAB"/>
    <w:rsid w:val="001F4669"/>
    <w:rsid w:val="002060D2"/>
    <w:rsid w:val="002073CC"/>
    <w:rsid w:val="00210742"/>
    <w:rsid w:val="00212E6F"/>
    <w:rsid w:val="00214478"/>
    <w:rsid w:val="002168C9"/>
    <w:rsid w:val="00216E33"/>
    <w:rsid w:val="00217576"/>
    <w:rsid w:val="00220AFE"/>
    <w:rsid w:val="00222DEC"/>
    <w:rsid w:val="00223430"/>
    <w:rsid w:val="0022599A"/>
    <w:rsid w:val="002277B1"/>
    <w:rsid w:val="002341CB"/>
    <w:rsid w:val="00234565"/>
    <w:rsid w:val="002345AB"/>
    <w:rsid w:val="00234A77"/>
    <w:rsid w:val="00237BAE"/>
    <w:rsid w:val="00241F49"/>
    <w:rsid w:val="002431E6"/>
    <w:rsid w:val="00243968"/>
    <w:rsid w:val="00244D68"/>
    <w:rsid w:val="0025007E"/>
    <w:rsid w:val="0025085C"/>
    <w:rsid w:val="00251CD4"/>
    <w:rsid w:val="0025434B"/>
    <w:rsid w:val="0026101D"/>
    <w:rsid w:val="00264F26"/>
    <w:rsid w:val="00265080"/>
    <w:rsid w:val="00266D89"/>
    <w:rsid w:val="00272908"/>
    <w:rsid w:val="0027398E"/>
    <w:rsid w:val="00274603"/>
    <w:rsid w:val="00275E30"/>
    <w:rsid w:val="0027744A"/>
    <w:rsid w:val="00280501"/>
    <w:rsid w:val="002826A0"/>
    <w:rsid w:val="002909E9"/>
    <w:rsid w:val="002921F4"/>
    <w:rsid w:val="002926C5"/>
    <w:rsid w:val="002930F0"/>
    <w:rsid w:val="0029577F"/>
    <w:rsid w:val="00296FA0"/>
    <w:rsid w:val="002A41F8"/>
    <w:rsid w:val="002B26C1"/>
    <w:rsid w:val="002B2A77"/>
    <w:rsid w:val="002B4214"/>
    <w:rsid w:val="002B5600"/>
    <w:rsid w:val="002C1190"/>
    <w:rsid w:val="002C23C7"/>
    <w:rsid w:val="002C3132"/>
    <w:rsid w:val="002C3F48"/>
    <w:rsid w:val="002C4ABF"/>
    <w:rsid w:val="002C6D98"/>
    <w:rsid w:val="002D1190"/>
    <w:rsid w:val="002D13B4"/>
    <w:rsid w:val="002D1F58"/>
    <w:rsid w:val="002D2AB9"/>
    <w:rsid w:val="002D2F2B"/>
    <w:rsid w:val="002D36B3"/>
    <w:rsid w:val="002D5913"/>
    <w:rsid w:val="002D692E"/>
    <w:rsid w:val="002D766C"/>
    <w:rsid w:val="002D7C54"/>
    <w:rsid w:val="002E1B2F"/>
    <w:rsid w:val="002E512E"/>
    <w:rsid w:val="002E7E47"/>
    <w:rsid w:val="002F1CBF"/>
    <w:rsid w:val="002F39BC"/>
    <w:rsid w:val="002F56EE"/>
    <w:rsid w:val="002F64E5"/>
    <w:rsid w:val="002F6D01"/>
    <w:rsid w:val="003003C5"/>
    <w:rsid w:val="00306705"/>
    <w:rsid w:val="00311700"/>
    <w:rsid w:val="00313C79"/>
    <w:rsid w:val="00317ECB"/>
    <w:rsid w:val="00320EA1"/>
    <w:rsid w:val="003250A4"/>
    <w:rsid w:val="00325EE1"/>
    <w:rsid w:val="00331A1F"/>
    <w:rsid w:val="003340D6"/>
    <w:rsid w:val="00334942"/>
    <w:rsid w:val="00336CB8"/>
    <w:rsid w:val="00337D2C"/>
    <w:rsid w:val="00343176"/>
    <w:rsid w:val="00343943"/>
    <w:rsid w:val="0034507D"/>
    <w:rsid w:val="00345812"/>
    <w:rsid w:val="00345B71"/>
    <w:rsid w:val="0035144B"/>
    <w:rsid w:val="00351C87"/>
    <w:rsid w:val="003526B2"/>
    <w:rsid w:val="00353800"/>
    <w:rsid w:val="00357A83"/>
    <w:rsid w:val="00361344"/>
    <w:rsid w:val="003616E7"/>
    <w:rsid w:val="00362922"/>
    <w:rsid w:val="003647C6"/>
    <w:rsid w:val="00367E23"/>
    <w:rsid w:val="00380000"/>
    <w:rsid w:val="00381480"/>
    <w:rsid w:val="0038494A"/>
    <w:rsid w:val="00384E02"/>
    <w:rsid w:val="00385F4D"/>
    <w:rsid w:val="00391265"/>
    <w:rsid w:val="00392357"/>
    <w:rsid w:val="00392431"/>
    <w:rsid w:val="00394607"/>
    <w:rsid w:val="00396CAD"/>
    <w:rsid w:val="003A1612"/>
    <w:rsid w:val="003A227D"/>
    <w:rsid w:val="003A4333"/>
    <w:rsid w:val="003A5ADE"/>
    <w:rsid w:val="003A7DB2"/>
    <w:rsid w:val="003B237F"/>
    <w:rsid w:val="003B25D1"/>
    <w:rsid w:val="003B487C"/>
    <w:rsid w:val="003C5374"/>
    <w:rsid w:val="003D1330"/>
    <w:rsid w:val="003D21F1"/>
    <w:rsid w:val="003D3CDE"/>
    <w:rsid w:val="003D7006"/>
    <w:rsid w:val="003E43E4"/>
    <w:rsid w:val="003F1AB4"/>
    <w:rsid w:val="003F2B65"/>
    <w:rsid w:val="003F6459"/>
    <w:rsid w:val="003F69FB"/>
    <w:rsid w:val="003F7664"/>
    <w:rsid w:val="00402A5F"/>
    <w:rsid w:val="00404AB7"/>
    <w:rsid w:val="00407CA3"/>
    <w:rsid w:val="0041539B"/>
    <w:rsid w:val="004203D7"/>
    <w:rsid w:val="00420C72"/>
    <w:rsid w:val="00422874"/>
    <w:rsid w:val="00422B41"/>
    <w:rsid w:val="004277A6"/>
    <w:rsid w:val="004309DC"/>
    <w:rsid w:val="004310A3"/>
    <w:rsid w:val="00431454"/>
    <w:rsid w:val="00432577"/>
    <w:rsid w:val="00434BC4"/>
    <w:rsid w:val="004378C7"/>
    <w:rsid w:val="00440E8E"/>
    <w:rsid w:val="00441983"/>
    <w:rsid w:val="00445E85"/>
    <w:rsid w:val="0045120F"/>
    <w:rsid w:val="00453001"/>
    <w:rsid w:val="004557E8"/>
    <w:rsid w:val="004600B5"/>
    <w:rsid w:val="00463393"/>
    <w:rsid w:val="00463D23"/>
    <w:rsid w:val="00470E70"/>
    <w:rsid w:val="004839F8"/>
    <w:rsid w:val="00490A26"/>
    <w:rsid w:val="004959B0"/>
    <w:rsid w:val="004A155C"/>
    <w:rsid w:val="004A5D26"/>
    <w:rsid w:val="004B1C83"/>
    <w:rsid w:val="004B3609"/>
    <w:rsid w:val="004B3F58"/>
    <w:rsid w:val="004B3FAB"/>
    <w:rsid w:val="004B4264"/>
    <w:rsid w:val="004B611A"/>
    <w:rsid w:val="004B6C74"/>
    <w:rsid w:val="004C1D0A"/>
    <w:rsid w:val="004C34E1"/>
    <w:rsid w:val="004C35C2"/>
    <w:rsid w:val="004C52F2"/>
    <w:rsid w:val="004C62E7"/>
    <w:rsid w:val="004D018C"/>
    <w:rsid w:val="004D249D"/>
    <w:rsid w:val="004D3DF0"/>
    <w:rsid w:val="004D445C"/>
    <w:rsid w:val="004D56F1"/>
    <w:rsid w:val="004D5C33"/>
    <w:rsid w:val="004D5C94"/>
    <w:rsid w:val="004E142C"/>
    <w:rsid w:val="004E3195"/>
    <w:rsid w:val="004E774B"/>
    <w:rsid w:val="004F147D"/>
    <w:rsid w:val="004F1E7E"/>
    <w:rsid w:val="004F2EE1"/>
    <w:rsid w:val="004F483D"/>
    <w:rsid w:val="004F5A0D"/>
    <w:rsid w:val="004F67A0"/>
    <w:rsid w:val="00504398"/>
    <w:rsid w:val="00512A6D"/>
    <w:rsid w:val="00513B17"/>
    <w:rsid w:val="00516ECF"/>
    <w:rsid w:val="005177BD"/>
    <w:rsid w:val="005201DD"/>
    <w:rsid w:val="005204E9"/>
    <w:rsid w:val="00523172"/>
    <w:rsid w:val="005264E3"/>
    <w:rsid w:val="00527EB0"/>
    <w:rsid w:val="00532F42"/>
    <w:rsid w:val="005347F1"/>
    <w:rsid w:val="00535C17"/>
    <w:rsid w:val="005372F7"/>
    <w:rsid w:val="0054447F"/>
    <w:rsid w:val="00546CE8"/>
    <w:rsid w:val="00551006"/>
    <w:rsid w:val="0055222F"/>
    <w:rsid w:val="00554DF1"/>
    <w:rsid w:val="0056053A"/>
    <w:rsid w:val="00560CD2"/>
    <w:rsid w:val="00565CA7"/>
    <w:rsid w:val="00570DD8"/>
    <w:rsid w:val="00584E6A"/>
    <w:rsid w:val="00585785"/>
    <w:rsid w:val="005857A6"/>
    <w:rsid w:val="00586ED9"/>
    <w:rsid w:val="00587E08"/>
    <w:rsid w:val="0059238B"/>
    <w:rsid w:val="00594749"/>
    <w:rsid w:val="005A1BF2"/>
    <w:rsid w:val="005B6049"/>
    <w:rsid w:val="005C12CE"/>
    <w:rsid w:val="005D3E32"/>
    <w:rsid w:val="005D4E26"/>
    <w:rsid w:val="005D7585"/>
    <w:rsid w:val="005E0FAD"/>
    <w:rsid w:val="005E718B"/>
    <w:rsid w:val="005F2B60"/>
    <w:rsid w:val="005F632A"/>
    <w:rsid w:val="005F7082"/>
    <w:rsid w:val="006026C7"/>
    <w:rsid w:val="006043C8"/>
    <w:rsid w:val="00604886"/>
    <w:rsid w:val="0061064E"/>
    <w:rsid w:val="00612FE4"/>
    <w:rsid w:val="0061311D"/>
    <w:rsid w:val="006141F9"/>
    <w:rsid w:val="00615F1B"/>
    <w:rsid w:val="00620331"/>
    <w:rsid w:val="00620C4F"/>
    <w:rsid w:val="00621B90"/>
    <w:rsid w:val="00621ED8"/>
    <w:rsid w:val="0062380F"/>
    <w:rsid w:val="00626F5A"/>
    <w:rsid w:val="00634A3E"/>
    <w:rsid w:val="006355ED"/>
    <w:rsid w:val="006368EC"/>
    <w:rsid w:val="00642F57"/>
    <w:rsid w:val="0064688E"/>
    <w:rsid w:val="00646891"/>
    <w:rsid w:val="00646FAC"/>
    <w:rsid w:val="00650B94"/>
    <w:rsid w:val="00650BF7"/>
    <w:rsid w:val="006512A6"/>
    <w:rsid w:val="00651751"/>
    <w:rsid w:val="00657C74"/>
    <w:rsid w:val="006619CD"/>
    <w:rsid w:val="00661BCE"/>
    <w:rsid w:val="00661CF8"/>
    <w:rsid w:val="00662DAD"/>
    <w:rsid w:val="00664552"/>
    <w:rsid w:val="00674C03"/>
    <w:rsid w:val="0068580B"/>
    <w:rsid w:val="0068589E"/>
    <w:rsid w:val="006863FB"/>
    <w:rsid w:val="006900C7"/>
    <w:rsid w:val="00690D2E"/>
    <w:rsid w:val="006922E7"/>
    <w:rsid w:val="006923DC"/>
    <w:rsid w:val="00694E25"/>
    <w:rsid w:val="006966E0"/>
    <w:rsid w:val="006A39D4"/>
    <w:rsid w:val="006A3EEA"/>
    <w:rsid w:val="006A4907"/>
    <w:rsid w:val="006A5DD6"/>
    <w:rsid w:val="006A7C37"/>
    <w:rsid w:val="006B0C3D"/>
    <w:rsid w:val="006B4F6F"/>
    <w:rsid w:val="006C0CB4"/>
    <w:rsid w:val="006C0CF6"/>
    <w:rsid w:val="006C66C5"/>
    <w:rsid w:val="006D061C"/>
    <w:rsid w:val="006D19A7"/>
    <w:rsid w:val="006D26C8"/>
    <w:rsid w:val="006D38DC"/>
    <w:rsid w:val="006D4A72"/>
    <w:rsid w:val="006D53A4"/>
    <w:rsid w:val="006D5496"/>
    <w:rsid w:val="006D6714"/>
    <w:rsid w:val="006E242D"/>
    <w:rsid w:val="006E2BC1"/>
    <w:rsid w:val="006E352D"/>
    <w:rsid w:val="006E532E"/>
    <w:rsid w:val="006E7021"/>
    <w:rsid w:val="006F16E3"/>
    <w:rsid w:val="006F76A3"/>
    <w:rsid w:val="00700FC1"/>
    <w:rsid w:val="00702C22"/>
    <w:rsid w:val="0070371F"/>
    <w:rsid w:val="007103E6"/>
    <w:rsid w:val="007103EB"/>
    <w:rsid w:val="00710FBB"/>
    <w:rsid w:val="0071296E"/>
    <w:rsid w:val="00715683"/>
    <w:rsid w:val="007167F8"/>
    <w:rsid w:val="007227F0"/>
    <w:rsid w:val="00722875"/>
    <w:rsid w:val="00724B47"/>
    <w:rsid w:val="00725EF7"/>
    <w:rsid w:val="00727F58"/>
    <w:rsid w:val="00732470"/>
    <w:rsid w:val="00734FCD"/>
    <w:rsid w:val="007419FA"/>
    <w:rsid w:val="00744D19"/>
    <w:rsid w:val="00751BB9"/>
    <w:rsid w:val="00755751"/>
    <w:rsid w:val="0076364B"/>
    <w:rsid w:val="007644D6"/>
    <w:rsid w:val="00767FF2"/>
    <w:rsid w:val="00770AFA"/>
    <w:rsid w:val="00770DF1"/>
    <w:rsid w:val="00772D80"/>
    <w:rsid w:val="00774538"/>
    <w:rsid w:val="00775347"/>
    <w:rsid w:val="007818DC"/>
    <w:rsid w:val="0078292F"/>
    <w:rsid w:val="00782C76"/>
    <w:rsid w:val="00782C80"/>
    <w:rsid w:val="00786E6B"/>
    <w:rsid w:val="007925A5"/>
    <w:rsid w:val="00792660"/>
    <w:rsid w:val="00795E0C"/>
    <w:rsid w:val="007A03B7"/>
    <w:rsid w:val="007A2E5E"/>
    <w:rsid w:val="007A7714"/>
    <w:rsid w:val="007B6127"/>
    <w:rsid w:val="007C278C"/>
    <w:rsid w:val="007C32FB"/>
    <w:rsid w:val="007C782A"/>
    <w:rsid w:val="007D19F6"/>
    <w:rsid w:val="007D3B47"/>
    <w:rsid w:val="007D3D33"/>
    <w:rsid w:val="007D3FFD"/>
    <w:rsid w:val="007E4DCC"/>
    <w:rsid w:val="007E5AD8"/>
    <w:rsid w:val="007F1473"/>
    <w:rsid w:val="007F335B"/>
    <w:rsid w:val="007F77E5"/>
    <w:rsid w:val="008026A3"/>
    <w:rsid w:val="008042D8"/>
    <w:rsid w:val="0081090D"/>
    <w:rsid w:val="00817E4A"/>
    <w:rsid w:val="008203EC"/>
    <w:rsid w:val="00824CAD"/>
    <w:rsid w:val="0082703F"/>
    <w:rsid w:val="008313F9"/>
    <w:rsid w:val="00833471"/>
    <w:rsid w:val="0083463D"/>
    <w:rsid w:val="00835DC6"/>
    <w:rsid w:val="00836721"/>
    <w:rsid w:val="00837E1C"/>
    <w:rsid w:val="00843194"/>
    <w:rsid w:val="008452B7"/>
    <w:rsid w:val="008503AA"/>
    <w:rsid w:val="008539EF"/>
    <w:rsid w:val="00862201"/>
    <w:rsid w:val="00866936"/>
    <w:rsid w:val="008706E0"/>
    <w:rsid w:val="0087387C"/>
    <w:rsid w:val="0087701D"/>
    <w:rsid w:val="00877882"/>
    <w:rsid w:val="00880F1E"/>
    <w:rsid w:val="00881DDD"/>
    <w:rsid w:val="0088290F"/>
    <w:rsid w:val="00885EC7"/>
    <w:rsid w:val="00890797"/>
    <w:rsid w:val="00891AEC"/>
    <w:rsid w:val="008923B0"/>
    <w:rsid w:val="0089421D"/>
    <w:rsid w:val="008961F0"/>
    <w:rsid w:val="008977F1"/>
    <w:rsid w:val="008A4E25"/>
    <w:rsid w:val="008B441A"/>
    <w:rsid w:val="008B4EF7"/>
    <w:rsid w:val="008B5565"/>
    <w:rsid w:val="008C0455"/>
    <w:rsid w:val="008C1BB9"/>
    <w:rsid w:val="008C2976"/>
    <w:rsid w:val="008C3A2A"/>
    <w:rsid w:val="008C6794"/>
    <w:rsid w:val="008C6CFB"/>
    <w:rsid w:val="008C77D4"/>
    <w:rsid w:val="008D0056"/>
    <w:rsid w:val="008D034A"/>
    <w:rsid w:val="008D2CA0"/>
    <w:rsid w:val="008D7704"/>
    <w:rsid w:val="008E35A2"/>
    <w:rsid w:val="008E51CD"/>
    <w:rsid w:val="008F5550"/>
    <w:rsid w:val="009032C3"/>
    <w:rsid w:val="009039FA"/>
    <w:rsid w:val="00905638"/>
    <w:rsid w:val="00905AFC"/>
    <w:rsid w:val="0090710D"/>
    <w:rsid w:val="00907CDA"/>
    <w:rsid w:val="0091178F"/>
    <w:rsid w:val="00911D45"/>
    <w:rsid w:val="00912C65"/>
    <w:rsid w:val="00913022"/>
    <w:rsid w:val="009130BF"/>
    <w:rsid w:val="00922960"/>
    <w:rsid w:val="00930563"/>
    <w:rsid w:val="0093413F"/>
    <w:rsid w:val="00937D0C"/>
    <w:rsid w:val="009444B8"/>
    <w:rsid w:val="00945EBA"/>
    <w:rsid w:val="0094684F"/>
    <w:rsid w:val="00950446"/>
    <w:rsid w:val="00950512"/>
    <w:rsid w:val="009537BE"/>
    <w:rsid w:val="00954817"/>
    <w:rsid w:val="00961DC5"/>
    <w:rsid w:val="00963E6A"/>
    <w:rsid w:val="00967199"/>
    <w:rsid w:val="009671FE"/>
    <w:rsid w:val="00972FCA"/>
    <w:rsid w:val="00980AAA"/>
    <w:rsid w:val="009866A4"/>
    <w:rsid w:val="009901A9"/>
    <w:rsid w:val="00992B51"/>
    <w:rsid w:val="0099336D"/>
    <w:rsid w:val="0099447C"/>
    <w:rsid w:val="00997D88"/>
    <w:rsid w:val="009A6F4F"/>
    <w:rsid w:val="009A7A63"/>
    <w:rsid w:val="009B00A8"/>
    <w:rsid w:val="009C4B21"/>
    <w:rsid w:val="009C4D66"/>
    <w:rsid w:val="009C7FF3"/>
    <w:rsid w:val="009D1A46"/>
    <w:rsid w:val="009D2E4B"/>
    <w:rsid w:val="009E5353"/>
    <w:rsid w:val="009F1B77"/>
    <w:rsid w:val="009F315A"/>
    <w:rsid w:val="009F48CF"/>
    <w:rsid w:val="009F60E8"/>
    <w:rsid w:val="00A0149C"/>
    <w:rsid w:val="00A1114E"/>
    <w:rsid w:val="00A20EEB"/>
    <w:rsid w:val="00A21CC8"/>
    <w:rsid w:val="00A261E1"/>
    <w:rsid w:val="00A267EC"/>
    <w:rsid w:val="00A26BE9"/>
    <w:rsid w:val="00A30A25"/>
    <w:rsid w:val="00A313C5"/>
    <w:rsid w:val="00A3252B"/>
    <w:rsid w:val="00A327B2"/>
    <w:rsid w:val="00A333E5"/>
    <w:rsid w:val="00A36053"/>
    <w:rsid w:val="00A37681"/>
    <w:rsid w:val="00A37DDA"/>
    <w:rsid w:val="00A37F16"/>
    <w:rsid w:val="00A41147"/>
    <w:rsid w:val="00A42032"/>
    <w:rsid w:val="00A42285"/>
    <w:rsid w:val="00A45B46"/>
    <w:rsid w:val="00A47FA9"/>
    <w:rsid w:val="00A510B1"/>
    <w:rsid w:val="00A54EF2"/>
    <w:rsid w:val="00A55E52"/>
    <w:rsid w:val="00A57DCB"/>
    <w:rsid w:val="00A60DAB"/>
    <w:rsid w:val="00A70101"/>
    <w:rsid w:val="00A75D66"/>
    <w:rsid w:val="00A80494"/>
    <w:rsid w:val="00A841B5"/>
    <w:rsid w:val="00A84AC5"/>
    <w:rsid w:val="00A84F82"/>
    <w:rsid w:val="00A856B8"/>
    <w:rsid w:val="00A92819"/>
    <w:rsid w:val="00A93DCE"/>
    <w:rsid w:val="00A95A8A"/>
    <w:rsid w:val="00AA12D1"/>
    <w:rsid w:val="00AA3835"/>
    <w:rsid w:val="00AA45CF"/>
    <w:rsid w:val="00AB0871"/>
    <w:rsid w:val="00AB466E"/>
    <w:rsid w:val="00AB5E66"/>
    <w:rsid w:val="00AB6AD7"/>
    <w:rsid w:val="00AC465F"/>
    <w:rsid w:val="00AC4A2B"/>
    <w:rsid w:val="00AC7787"/>
    <w:rsid w:val="00AD3487"/>
    <w:rsid w:val="00AD6FA2"/>
    <w:rsid w:val="00AE344B"/>
    <w:rsid w:val="00AE41B7"/>
    <w:rsid w:val="00AF1C0C"/>
    <w:rsid w:val="00AF52E6"/>
    <w:rsid w:val="00AF5E48"/>
    <w:rsid w:val="00B00EBB"/>
    <w:rsid w:val="00B017AD"/>
    <w:rsid w:val="00B027A6"/>
    <w:rsid w:val="00B04E6E"/>
    <w:rsid w:val="00B0536B"/>
    <w:rsid w:val="00B073CC"/>
    <w:rsid w:val="00B1073D"/>
    <w:rsid w:val="00B11B83"/>
    <w:rsid w:val="00B138CA"/>
    <w:rsid w:val="00B14C15"/>
    <w:rsid w:val="00B17E05"/>
    <w:rsid w:val="00B22369"/>
    <w:rsid w:val="00B314B8"/>
    <w:rsid w:val="00B35A15"/>
    <w:rsid w:val="00B41FF2"/>
    <w:rsid w:val="00B447B8"/>
    <w:rsid w:val="00B45251"/>
    <w:rsid w:val="00B47116"/>
    <w:rsid w:val="00B50903"/>
    <w:rsid w:val="00B576A6"/>
    <w:rsid w:val="00B665BD"/>
    <w:rsid w:val="00B74251"/>
    <w:rsid w:val="00B80B22"/>
    <w:rsid w:val="00B80C5C"/>
    <w:rsid w:val="00B839D8"/>
    <w:rsid w:val="00B85B75"/>
    <w:rsid w:val="00B86ACF"/>
    <w:rsid w:val="00B87FFA"/>
    <w:rsid w:val="00B904DA"/>
    <w:rsid w:val="00B90F8F"/>
    <w:rsid w:val="00B91A1A"/>
    <w:rsid w:val="00B91B34"/>
    <w:rsid w:val="00B93C60"/>
    <w:rsid w:val="00B94220"/>
    <w:rsid w:val="00BA1CBD"/>
    <w:rsid w:val="00BA2A06"/>
    <w:rsid w:val="00BA33DB"/>
    <w:rsid w:val="00BA370B"/>
    <w:rsid w:val="00BA3E76"/>
    <w:rsid w:val="00BA44FE"/>
    <w:rsid w:val="00BA5278"/>
    <w:rsid w:val="00BB1047"/>
    <w:rsid w:val="00BB1E02"/>
    <w:rsid w:val="00BB4606"/>
    <w:rsid w:val="00BB5DAB"/>
    <w:rsid w:val="00BB6641"/>
    <w:rsid w:val="00BB6BE0"/>
    <w:rsid w:val="00BC0A22"/>
    <w:rsid w:val="00BC0E55"/>
    <w:rsid w:val="00BC1290"/>
    <w:rsid w:val="00BC3B9A"/>
    <w:rsid w:val="00BC59AB"/>
    <w:rsid w:val="00BC7432"/>
    <w:rsid w:val="00BD314F"/>
    <w:rsid w:val="00BD4DB6"/>
    <w:rsid w:val="00BD51C4"/>
    <w:rsid w:val="00BD69E7"/>
    <w:rsid w:val="00BE0AE2"/>
    <w:rsid w:val="00BE2BA3"/>
    <w:rsid w:val="00BE5EB6"/>
    <w:rsid w:val="00BE6C66"/>
    <w:rsid w:val="00BF0326"/>
    <w:rsid w:val="00BF7B1B"/>
    <w:rsid w:val="00BF7E3C"/>
    <w:rsid w:val="00C0106E"/>
    <w:rsid w:val="00C214D9"/>
    <w:rsid w:val="00C21A73"/>
    <w:rsid w:val="00C30BE9"/>
    <w:rsid w:val="00C369F7"/>
    <w:rsid w:val="00C4096A"/>
    <w:rsid w:val="00C6550C"/>
    <w:rsid w:val="00C67D8D"/>
    <w:rsid w:val="00C71CEA"/>
    <w:rsid w:val="00C737EA"/>
    <w:rsid w:val="00C7523C"/>
    <w:rsid w:val="00C7608F"/>
    <w:rsid w:val="00C8240B"/>
    <w:rsid w:val="00C85714"/>
    <w:rsid w:val="00C86601"/>
    <w:rsid w:val="00C8760A"/>
    <w:rsid w:val="00C877D2"/>
    <w:rsid w:val="00C94CE2"/>
    <w:rsid w:val="00C94D27"/>
    <w:rsid w:val="00CA3C8E"/>
    <w:rsid w:val="00CA7550"/>
    <w:rsid w:val="00CA7736"/>
    <w:rsid w:val="00CA7CEB"/>
    <w:rsid w:val="00CB069C"/>
    <w:rsid w:val="00CB37DF"/>
    <w:rsid w:val="00CB5DA8"/>
    <w:rsid w:val="00CC1897"/>
    <w:rsid w:val="00CC1A8C"/>
    <w:rsid w:val="00CC7D29"/>
    <w:rsid w:val="00CC7DBE"/>
    <w:rsid w:val="00CD00DE"/>
    <w:rsid w:val="00CD07F0"/>
    <w:rsid w:val="00CD3638"/>
    <w:rsid w:val="00CD3A19"/>
    <w:rsid w:val="00CD4CCE"/>
    <w:rsid w:val="00CE0846"/>
    <w:rsid w:val="00CE3F55"/>
    <w:rsid w:val="00CE5B73"/>
    <w:rsid w:val="00CE6F3A"/>
    <w:rsid w:val="00CF0F91"/>
    <w:rsid w:val="00CF12FB"/>
    <w:rsid w:val="00CF1AFB"/>
    <w:rsid w:val="00CF618F"/>
    <w:rsid w:val="00D04AB2"/>
    <w:rsid w:val="00D139B4"/>
    <w:rsid w:val="00D154CA"/>
    <w:rsid w:val="00D211AE"/>
    <w:rsid w:val="00D2230E"/>
    <w:rsid w:val="00D23366"/>
    <w:rsid w:val="00D24AA2"/>
    <w:rsid w:val="00D24D6D"/>
    <w:rsid w:val="00D2630E"/>
    <w:rsid w:val="00D3010C"/>
    <w:rsid w:val="00D36A50"/>
    <w:rsid w:val="00D4036F"/>
    <w:rsid w:val="00D403D0"/>
    <w:rsid w:val="00D4372B"/>
    <w:rsid w:val="00D4672C"/>
    <w:rsid w:val="00D5386F"/>
    <w:rsid w:val="00D572B6"/>
    <w:rsid w:val="00D60CD8"/>
    <w:rsid w:val="00D625D6"/>
    <w:rsid w:val="00D645AD"/>
    <w:rsid w:val="00D73CCC"/>
    <w:rsid w:val="00D74393"/>
    <w:rsid w:val="00D8345C"/>
    <w:rsid w:val="00D8654D"/>
    <w:rsid w:val="00D87C16"/>
    <w:rsid w:val="00D9314E"/>
    <w:rsid w:val="00D961C8"/>
    <w:rsid w:val="00DA7334"/>
    <w:rsid w:val="00DB141F"/>
    <w:rsid w:val="00DB7CAB"/>
    <w:rsid w:val="00DC4ADE"/>
    <w:rsid w:val="00DC7ACB"/>
    <w:rsid w:val="00DE15CA"/>
    <w:rsid w:val="00DE3AA2"/>
    <w:rsid w:val="00DE6633"/>
    <w:rsid w:val="00DE756B"/>
    <w:rsid w:val="00DF2F2B"/>
    <w:rsid w:val="00DF3469"/>
    <w:rsid w:val="00DF4F82"/>
    <w:rsid w:val="00DF630B"/>
    <w:rsid w:val="00DF721D"/>
    <w:rsid w:val="00DF73D9"/>
    <w:rsid w:val="00E11688"/>
    <w:rsid w:val="00E12A51"/>
    <w:rsid w:val="00E14FA7"/>
    <w:rsid w:val="00E15561"/>
    <w:rsid w:val="00E15D5C"/>
    <w:rsid w:val="00E1609C"/>
    <w:rsid w:val="00E2180E"/>
    <w:rsid w:val="00E2311F"/>
    <w:rsid w:val="00E2339C"/>
    <w:rsid w:val="00E266B7"/>
    <w:rsid w:val="00E26CD9"/>
    <w:rsid w:val="00E27FB1"/>
    <w:rsid w:val="00E33C32"/>
    <w:rsid w:val="00E3720E"/>
    <w:rsid w:val="00E37C12"/>
    <w:rsid w:val="00E439F1"/>
    <w:rsid w:val="00E46EF2"/>
    <w:rsid w:val="00E47388"/>
    <w:rsid w:val="00E607E1"/>
    <w:rsid w:val="00E63A45"/>
    <w:rsid w:val="00E70A53"/>
    <w:rsid w:val="00E737EE"/>
    <w:rsid w:val="00E738AE"/>
    <w:rsid w:val="00E76832"/>
    <w:rsid w:val="00E76AB1"/>
    <w:rsid w:val="00E80AB0"/>
    <w:rsid w:val="00E841AC"/>
    <w:rsid w:val="00E93AC8"/>
    <w:rsid w:val="00E96A0F"/>
    <w:rsid w:val="00EA21E4"/>
    <w:rsid w:val="00EA25D8"/>
    <w:rsid w:val="00EA5184"/>
    <w:rsid w:val="00EA67A8"/>
    <w:rsid w:val="00EB3298"/>
    <w:rsid w:val="00EB4002"/>
    <w:rsid w:val="00EB48B9"/>
    <w:rsid w:val="00EB5C46"/>
    <w:rsid w:val="00EB6D97"/>
    <w:rsid w:val="00EC263D"/>
    <w:rsid w:val="00EC6948"/>
    <w:rsid w:val="00ED1685"/>
    <w:rsid w:val="00ED1E91"/>
    <w:rsid w:val="00ED2B37"/>
    <w:rsid w:val="00ED3317"/>
    <w:rsid w:val="00ED6D58"/>
    <w:rsid w:val="00ED73AC"/>
    <w:rsid w:val="00EE0606"/>
    <w:rsid w:val="00EE35FD"/>
    <w:rsid w:val="00EE4400"/>
    <w:rsid w:val="00EE4A3F"/>
    <w:rsid w:val="00EE6DFF"/>
    <w:rsid w:val="00EF66A4"/>
    <w:rsid w:val="00EF6712"/>
    <w:rsid w:val="00F0644D"/>
    <w:rsid w:val="00F07404"/>
    <w:rsid w:val="00F1175A"/>
    <w:rsid w:val="00F11F5D"/>
    <w:rsid w:val="00F1509D"/>
    <w:rsid w:val="00F1596E"/>
    <w:rsid w:val="00F176FF"/>
    <w:rsid w:val="00F20DF0"/>
    <w:rsid w:val="00F40417"/>
    <w:rsid w:val="00F40F4D"/>
    <w:rsid w:val="00F4531C"/>
    <w:rsid w:val="00F53B27"/>
    <w:rsid w:val="00F53B71"/>
    <w:rsid w:val="00F549A0"/>
    <w:rsid w:val="00F56E0E"/>
    <w:rsid w:val="00F57334"/>
    <w:rsid w:val="00F57ADF"/>
    <w:rsid w:val="00F6207D"/>
    <w:rsid w:val="00F65970"/>
    <w:rsid w:val="00F66D8A"/>
    <w:rsid w:val="00F710E3"/>
    <w:rsid w:val="00F74D59"/>
    <w:rsid w:val="00F761A2"/>
    <w:rsid w:val="00F76598"/>
    <w:rsid w:val="00F82A8B"/>
    <w:rsid w:val="00F84A05"/>
    <w:rsid w:val="00F86ABC"/>
    <w:rsid w:val="00F87BFF"/>
    <w:rsid w:val="00F906EA"/>
    <w:rsid w:val="00F90872"/>
    <w:rsid w:val="00F9091D"/>
    <w:rsid w:val="00F918C3"/>
    <w:rsid w:val="00F929EC"/>
    <w:rsid w:val="00FA2663"/>
    <w:rsid w:val="00FA3F5B"/>
    <w:rsid w:val="00FA5328"/>
    <w:rsid w:val="00FB2160"/>
    <w:rsid w:val="00FB4AFF"/>
    <w:rsid w:val="00FB5A9F"/>
    <w:rsid w:val="00FC3FB5"/>
    <w:rsid w:val="00FC488E"/>
    <w:rsid w:val="00FC539B"/>
    <w:rsid w:val="00FC5524"/>
    <w:rsid w:val="00FC6976"/>
    <w:rsid w:val="00FD2AAB"/>
    <w:rsid w:val="00FD3694"/>
    <w:rsid w:val="00FD524F"/>
    <w:rsid w:val="00FE2E71"/>
    <w:rsid w:val="00FE4029"/>
    <w:rsid w:val="00FE67C9"/>
    <w:rsid w:val="00FF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41C1CBC4"/>
  <w15:chartTrackingRefBased/>
  <w15:docId w15:val="{7250E383-0488-2444-B3CF-9DE0FD23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alibri Light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DD9"/>
    <w:rPr>
      <w:rFonts w:ascii="Times New Roman" w:eastAsia="Times New Roman" w:hAnsi="Times New Roman" w:cs="Times New Roman"/>
      <w:sz w:val="28"/>
      <w:szCs w:val="28"/>
      <w:lang w:val="en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804F2"/>
    <w:rPr>
      <w:rFonts w:ascii="Calibri Light" w:eastAsia="Calibri Light" w:hAnsi="Calibri Ligh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6D061C"/>
  </w:style>
  <w:style w:type="paragraph" w:customStyle="1" w:styleId="Normal14pt">
    <w:name w:val="Normal + 14 pt"/>
    <w:aliases w:val="Bold,Centered,Line spacing:  Exactly 10 pt"/>
    <w:basedOn w:val="Normal"/>
    <w:rsid w:val="006900C7"/>
    <w:pPr>
      <w:spacing w:line="340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688E"/>
    <w:rPr>
      <w:rFonts w:ascii="Cambria Math" w:hAnsi="Cambria Math" w:cs="Cambria Math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4688E"/>
    <w:rPr>
      <w:rFonts w:ascii="Cambria Math" w:eastAsia="Calibri Light" w:hAnsi="Cambria Math" w:cs="Cambria Math"/>
      <w:sz w:val="18"/>
      <w:szCs w:val="18"/>
    </w:rPr>
  </w:style>
  <w:style w:type="paragraph" w:styleId="ListParagraph">
    <w:name w:val="List Paragraph"/>
    <w:basedOn w:val="Normal"/>
    <w:uiPriority w:val="34"/>
    <w:qFormat/>
    <w:rsid w:val="006A4907"/>
    <w:pPr>
      <w:spacing w:after="200" w:line="276" w:lineRule="auto"/>
      <w:ind w:left="720"/>
      <w:contextualSpacing/>
    </w:pPr>
    <w:rPr>
      <w:rFonts w:ascii="Courier New" w:hAnsi="Courier New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85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5EC7"/>
    <w:rPr>
      <w:rFonts w:ascii="Times New Roman" w:eastAsia="Times New Roman" w:hAnsi="Times New Roman" w:cs="Times New Roman"/>
      <w:sz w:val="28"/>
      <w:szCs w:val="28"/>
      <w:lang w:val="en-VN"/>
    </w:rPr>
  </w:style>
  <w:style w:type="paragraph" w:styleId="Footer">
    <w:name w:val="footer"/>
    <w:basedOn w:val="Normal"/>
    <w:link w:val="FooterChar"/>
    <w:uiPriority w:val="99"/>
    <w:unhideWhenUsed/>
    <w:rsid w:val="00885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5EC7"/>
    <w:rPr>
      <w:rFonts w:ascii="Times New Roman" w:eastAsia="Times New Roman" w:hAnsi="Times New Roman" w:cs="Times New Roman"/>
      <w:sz w:val="28"/>
      <w:szCs w:val="28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58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HDM\MY\BI&#7874;U%20M&#7850;U\BI&#7874;U%20M&#7850;U%20H&#7890;%20S&#416;\S&#7892;%20KH&#193;M%20S&#7912;C%20KH&#7886;E%20A3%20-%20Jun2023%20-%202.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99583-2DF2-4F67-A295-74D683D1E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D:\My HDM\MY\BIỂU MẪU\BIỂU MẪU HỒ SƠ\SỔ KHÁM SỨC KHỎE A3 - Jun2023 - 2.doc.dot</Template>
  <TotalTime>451</TotalTime>
  <Pages>4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TƯ VẤN CỦA BÁC SỸ</vt:lpstr>
    </vt:vector>
  </TitlesOfParts>
  <Company>Creater by hoa hong</Company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TƯ VẤN CỦA BÁC SỸ</dc:title>
  <dc:subject/>
  <dc:creator>Luong Tra. My</dc:creator>
  <cp:keywords/>
  <cp:lastModifiedBy>Microsoft Office User</cp:lastModifiedBy>
  <cp:revision>72</cp:revision>
  <cp:lastPrinted>2026-07-30T04:18:00Z</cp:lastPrinted>
  <dcterms:created xsi:type="dcterms:W3CDTF">2026-06-04T10:15:00Z</dcterms:created>
  <dcterms:modified xsi:type="dcterms:W3CDTF">2026-08-11T01:24:00Z</dcterms:modified>
</cp:coreProperties>
</file>